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B130" w14:textId="375C4C65" w:rsidR="00CC722B" w:rsidRDefault="00CC722B">
      <w:r w:rsidRPr="002806EB">
        <w:rPr>
          <w:noProof/>
        </w:rPr>
        <w:drawing>
          <wp:anchor distT="0" distB="0" distL="114300" distR="114300" simplePos="0" relativeHeight="251662336" behindDoc="1" locked="0" layoutInCell="1" allowOverlap="1" wp14:anchorId="4C10D8A5" wp14:editId="0341FE80">
            <wp:simplePos x="0" y="0"/>
            <wp:positionH relativeFrom="column">
              <wp:posOffset>-764540</wp:posOffset>
            </wp:positionH>
            <wp:positionV relativeFrom="paragraph">
              <wp:posOffset>-892506</wp:posOffset>
            </wp:positionV>
            <wp:extent cx="7745730" cy="10972800"/>
            <wp:effectExtent l="0" t="0" r="7620" b="0"/>
            <wp:wrapNone/>
            <wp:docPr id="180" name="Picture 180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Untitled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730" cy="10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C22FEC" wp14:editId="43B55C7B">
                <wp:simplePos x="0" y="0"/>
                <wp:positionH relativeFrom="column">
                  <wp:posOffset>4925612</wp:posOffset>
                </wp:positionH>
                <wp:positionV relativeFrom="paragraph">
                  <wp:posOffset>-207424</wp:posOffset>
                </wp:positionV>
                <wp:extent cx="1933575" cy="495300"/>
                <wp:effectExtent l="0" t="0" r="9525" b="0"/>
                <wp:wrapNone/>
                <wp:docPr id="27" name="Casella di tes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495300"/>
                        </a:xfrm>
                        <a:prstGeom prst="rect">
                          <a:avLst/>
                        </a:prstGeom>
                        <a:solidFill>
                          <a:srgbClr val="0AB6C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2150C3" w14:textId="2751F1DD" w:rsidR="00CC722B" w:rsidRPr="005F1923" w:rsidRDefault="00CC722B" w:rsidP="00CC722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5F1923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202</w:t>
                            </w:r>
                            <w:r w:rsidR="006F089B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C22FEC" id="_x0000_t202" coordsize="21600,21600" o:spt="202" path="m,l,21600r21600,l21600,xe">
                <v:stroke joinstyle="miter"/>
                <v:path gradientshapeok="t" o:connecttype="rect"/>
              </v:shapetype>
              <v:shape id="Casella di testo 27" o:spid="_x0000_s1026" type="#_x0000_t202" style="position:absolute;margin-left:387.85pt;margin-top:-16.35pt;width:152.25pt;height:3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" fillcolor="#0ab6c8" stroked="f" strokeweight=".5pt">
                <v:textbox>
                  <w:txbxContent>
                    <w:p w14:paraId="272150C3" w14:textId="2751F1DD" w:rsidR="00CC722B" w:rsidRPr="005F1923" w:rsidRDefault="00CC722B" w:rsidP="00CC722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5F1923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202</w:t>
                      </w:r>
                      <w:r w:rsidR="006F089B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1872605488"/>
        <w:docPartObj>
          <w:docPartGallery w:val="Cover Pages"/>
          <w:docPartUnique/>
        </w:docPartObj>
      </w:sdtPr>
      <w:sdtContent>
        <w:p w14:paraId="33A668B0" w14:textId="3419B6F5" w:rsidR="002806EB" w:rsidRDefault="002806EB"/>
        <w:p w14:paraId="48D79D6B" w14:textId="511A01AD" w:rsidR="002806EB" w:rsidRDefault="00D86D2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5869BC" wp14:editId="52133D24">
                    <wp:simplePos x="0" y="0"/>
                    <wp:positionH relativeFrom="margin">
                      <wp:posOffset>528320</wp:posOffset>
                    </wp:positionH>
                    <wp:positionV relativeFrom="page">
                      <wp:posOffset>4935855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Hlk103939219"/>
                              <w:p w14:paraId="79E9C766" w14:textId="5CEBA3BD" w:rsidR="00D86D25" w:rsidRPr="00681756" w:rsidRDefault="00000000" w:rsidP="00DA48D8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rFonts w:asciiTheme="majorHAnsi" w:hAnsiTheme="majorHAnsi" w:cstheme="majorHAnsi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D43E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DOCUMENTO DI SPECIFICA </w:t>
                                    </w:r>
                                    <w:r w:rsidR="00306B7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AML-</w:t>
                                    </w:r>
                                    <w:proofErr w:type="spellStart"/>
                                    <w:r w:rsidR="00306B7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Scan</w:t>
                                    </w:r>
                                    <w:proofErr w:type="spellEnd"/>
                                    <w:r w:rsidR="00306B7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Tool</w:t>
                                    </w:r>
                                  </w:sdtContent>
                                </w:sdt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495869BC" id="Casella di testo 131" o:spid="_x0000_s1027" type="#_x0000_t202" style="position:absolute;margin-left:41.6pt;margin-top:388.6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" filled="f" stroked="f" strokeweight=".5pt">
                    <v:textbox style="mso-fit-shape-to-text:t" inset="0,0,0,0">
                      <w:txbxContent>
                        <w:bookmarkStart w:id="1" w:name="_Hlk103939219"/>
                        <w:p w14:paraId="79E9C766" w14:textId="5CEBA3BD" w:rsidR="00D86D25" w:rsidRPr="00681756" w:rsidRDefault="004D43EF" w:rsidP="00DA48D8">
                          <w:pPr>
                            <w:pStyle w:val="Nessunaspaziatura"/>
                            <w:spacing w:before="40" w:after="560" w:line="216" w:lineRule="auto"/>
                            <w:rPr>
                              <w:rFonts w:asciiTheme="majorHAnsi" w:hAnsiTheme="majorHAnsi" w:cstheme="majorHAnsi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DOCUMENTO DI SPECIFICA </w:t>
                              </w:r>
                              <w:r w:rsidR="00306B7F"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>AML-</w:t>
                              </w:r>
                              <w:proofErr w:type="spellStart"/>
                              <w:r w:rsidR="00306B7F"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>Scan</w:t>
                              </w:r>
                              <w:proofErr w:type="spellEnd"/>
                              <w:r w:rsidR="00306B7F"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Tool</w:t>
                              </w:r>
                            </w:sdtContent>
                          </w:sdt>
                          <w:bookmarkEnd w:id="1"/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212A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29F86FEA" wp14:editId="3E3E5475">
                <wp:simplePos x="0" y="0"/>
                <wp:positionH relativeFrom="margin">
                  <wp:posOffset>-688340</wp:posOffset>
                </wp:positionH>
                <wp:positionV relativeFrom="paragraph">
                  <wp:posOffset>5845870</wp:posOffset>
                </wp:positionV>
                <wp:extent cx="2562225" cy="2562225"/>
                <wp:effectExtent l="0" t="0" r="0" b="0"/>
                <wp:wrapSquare wrapText="bothSides"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622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06EB">
            <w:br w:type="page"/>
          </w:r>
        </w:p>
      </w:sdtContent>
    </w:sdt>
    <w:p w14:paraId="211C1A96" w14:textId="2D43DED2" w:rsidR="00ED2D10" w:rsidRPr="00D15174" w:rsidRDefault="008D265A" w:rsidP="005D6F5A">
      <w:pPr>
        <w:spacing w:after="0" w:line="240" w:lineRule="auto"/>
        <w:contextualSpacing/>
        <w:rPr>
          <w:rFonts w:cstheme="minorHAnsi"/>
        </w:rPr>
      </w:pPr>
      <w:r>
        <w:rPr>
          <w:rFonts w:cs="Calibri"/>
          <w:b/>
          <w:iCs/>
          <w:color w:val="4472C4" w:themeColor="accent1"/>
          <w:spacing w:val="-40"/>
          <w:sz w:val="52"/>
          <w:szCs w:val="72"/>
        </w:rPr>
        <w:lastRenderedPageBreak/>
        <w:t xml:space="preserve">Documento di </w:t>
      </w:r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>specifica -</w:t>
      </w:r>
      <w:r w:rsidR="00BF6C6D">
        <w:rPr>
          <w:rFonts w:cs="Calibri"/>
          <w:b/>
          <w:iCs/>
          <w:color w:val="4472C4" w:themeColor="accent1"/>
          <w:spacing w:val="-40"/>
          <w:sz w:val="52"/>
          <w:szCs w:val="72"/>
        </w:rPr>
        <w:t xml:space="preserve"> </w:t>
      </w:r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>AML-</w:t>
      </w:r>
      <w:proofErr w:type="spellStart"/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>Scan</w:t>
      </w:r>
      <w:proofErr w:type="spellEnd"/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 xml:space="preserve"> Tool</w:t>
      </w:r>
    </w:p>
    <w:p w14:paraId="4E34A510" w14:textId="77777777" w:rsidR="00ED2D10" w:rsidRPr="00D15174" w:rsidRDefault="00ED2D10" w:rsidP="00ED2D10">
      <w:pPr>
        <w:rPr>
          <w:rFonts w:cstheme="minorHAnsi"/>
          <w:sz w:val="2"/>
        </w:rPr>
      </w:pPr>
    </w:p>
    <w:tbl>
      <w:tblPr>
        <w:tblpPr w:leftFromText="141" w:rightFromText="141" w:vertAnchor="text" w:horzAnchor="margin" w:tblpY="412"/>
        <w:tblOverlap w:val="never"/>
        <w:tblW w:w="0" w:type="auto"/>
        <w:tblLook w:val="04A0" w:firstRow="1" w:lastRow="0" w:firstColumn="1" w:lastColumn="0" w:noHBand="0" w:noVBand="1"/>
      </w:tblPr>
      <w:tblGrid>
        <w:gridCol w:w="3049"/>
        <w:gridCol w:w="636"/>
        <w:gridCol w:w="1385"/>
        <w:gridCol w:w="932"/>
        <w:gridCol w:w="3418"/>
      </w:tblGrid>
      <w:tr w:rsidR="00ED2D10" w:rsidRPr="00D15174" w14:paraId="63A61E03" w14:textId="77777777" w:rsidTr="00576C7F">
        <w:tc>
          <w:tcPr>
            <w:tcW w:w="3049" w:type="dxa"/>
            <w:shd w:val="clear" w:color="auto" w:fill="auto"/>
          </w:tcPr>
          <w:p w14:paraId="54AD35F8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13FC5F29" w14:textId="6D382756" w:rsidR="00ED2D10" w:rsidRPr="00D15174" w:rsidRDefault="00ED2D10" w:rsidP="00576C7F">
            <w:pPr>
              <w:spacing w:after="0" w:line="240" w:lineRule="auto"/>
              <w:rPr>
                <w:rFonts w:cstheme="minorHAnsi"/>
                <w:b/>
                <w:color w:val="540850"/>
              </w:rPr>
            </w:pPr>
            <w:r w:rsidRPr="00D15174">
              <w:rPr>
                <w:rFonts w:cstheme="minorHAnsi"/>
                <w:b/>
                <w:color w:val="540850"/>
              </w:rPr>
              <w:t xml:space="preserve">Emissione </w:t>
            </w:r>
          </w:p>
          <w:p w14:paraId="53DB693B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636" w:type="dxa"/>
            <w:tcBorders>
              <w:right w:val="dotted" w:sz="4" w:space="0" w:color="BFBFBF"/>
            </w:tcBorders>
            <w:shd w:val="clear" w:color="auto" w:fill="auto"/>
          </w:tcPr>
          <w:p w14:paraId="2360E543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5747F33C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Data</w:t>
            </w:r>
          </w:p>
          <w:p w14:paraId="7E4B31F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1385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5C8C386" w14:textId="0EE04242" w:rsidR="00ED2D10" w:rsidRPr="00D15174" w:rsidRDefault="008D265A" w:rsidP="00576C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4D43EF">
              <w:rPr>
                <w:rFonts w:cstheme="minorHAnsi"/>
              </w:rPr>
              <w:t>6</w:t>
            </w:r>
            <w:r w:rsidR="005D6F5A">
              <w:rPr>
                <w:rFonts w:cstheme="minorHAnsi"/>
              </w:rPr>
              <w:t>/0</w:t>
            </w:r>
            <w:r w:rsidR="004D43EF">
              <w:rPr>
                <w:rFonts w:cstheme="minorHAnsi"/>
              </w:rPr>
              <w:t>5</w:t>
            </w:r>
            <w:r w:rsidR="005D6F5A">
              <w:rPr>
                <w:rFonts w:cstheme="minorHAnsi"/>
              </w:rPr>
              <w:t>/2022</w:t>
            </w:r>
          </w:p>
        </w:tc>
        <w:tc>
          <w:tcPr>
            <w:tcW w:w="932" w:type="dxa"/>
            <w:tcBorders>
              <w:left w:val="dotted" w:sz="4" w:space="0" w:color="BFBFBF"/>
              <w:right w:val="dotted" w:sz="4" w:space="0" w:color="BFBFBF"/>
            </w:tcBorders>
            <w:shd w:val="clear" w:color="auto" w:fill="auto"/>
          </w:tcPr>
          <w:p w14:paraId="2201A9A6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34D60119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Firma</w:t>
            </w:r>
          </w:p>
          <w:p w14:paraId="10F4F3FA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3418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04073C5" w14:textId="4FF4B943" w:rsidR="00ED2D10" w:rsidRPr="00D15174" w:rsidRDefault="005D6F5A" w:rsidP="00576C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Davide Tonicello</w:t>
            </w:r>
          </w:p>
        </w:tc>
      </w:tr>
      <w:tr w:rsidR="00ED2D10" w:rsidRPr="00D15174" w14:paraId="6481874E" w14:textId="77777777" w:rsidTr="00576C7F">
        <w:tc>
          <w:tcPr>
            <w:tcW w:w="3049" w:type="dxa"/>
            <w:shd w:val="clear" w:color="auto" w:fill="auto"/>
          </w:tcPr>
          <w:p w14:paraId="76DA43EF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  <w:szCs w:val="4"/>
              </w:rPr>
            </w:pPr>
          </w:p>
        </w:tc>
        <w:tc>
          <w:tcPr>
            <w:tcW w:w="636" w:type="dxa"/>
            <w:shd w:val="clear" w:color="auto" w:fill="auto"/>
          </w:tcPr>
          <w:p w14:paraId="2E6D28C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  <w:szCs w:val="4"/>
              </w:rPr>
            </w:pPr>
          </w:p>
        </w:tc>
        <w:tc>
          <w:tcPr>
            <w:tcW w:w="1385" w:type="dxa"/>
            <w:tcBorders>
              <w:top w:val="dotted" w:sz="4" w:space="0" w:color="BFBFBF"/>
              <w:bottom w:val="dotted" w:sz="4" w:space="0" w:color="BFBFBF"/>
            </w:tcBorders>
            <w:shd w:val="clear" w:color="auto" w:fill="auto"/>
          </w:tcPr>
          <w:p w14:paraId="2CC224FF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</w:rPr>
            </w:pPr>
          </w:p>
        </w:tc>
        <w:tc>
          <w:tcPr>
            <w:tcW w:w="932" w:type="dxa"/>
            <w:shd w:val="clear" w:color="auto" w:fill="auto"/>
          </w:tcPr>
          <w:p w14:paraId="2F122826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  <w:szCs w:val="4"/>
              </w:rPr>
            </w:pPr>
          </w:p>
        </w:tc>
        <w:tc>
          <w:tcPr>
            <w:tcW w:w="3418" w:type="dxa"/>
            <w:tcBorders>
              <w:top w:val="dotted" w:sz="4" w:space="0" w:color="BFBFBF"/>
              <w:bottom w:val="dotted" w:sz="4" w:space="0" w:color="BFBFBF"/>
            </w:tcBorders>
            <w:shd w:val="clear" w:color="auto" w:fill="auto"/>
          </w:tcPr>
          <w:p w14:paraId="669B07A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</w:rPr>
            </w:pPr>
          </w:p>
        </w:tc>
      </w:tr>
      <w:tr w:rsidR="00ED2D10" w:rsidRPr="00D15174" w14:paraId="240FD7C8" w14:textId="77777777" w:rsidTr="00576C7F">
        <w:tc>
          <w:tcPr>
            <w:tcW w:w="3049" w:type="dxa"/>
            <w:shd w:val="clear" w:color="auto" w:fill="auto"/>
          </w:tcPr>
          <w:p w14:paraId="58309BEB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5BDA6561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b/>
                <w:color w:val="540850"/>
              </w:rPr>
            </w:pPr>
            <w:r w:rsidRPr="00D15174">
              <w:rPr>
                <w:rFonts w:cstheme="minorHAnsi"/>
                <w:b/>
                <w:color w:val="540850"/>
              </w:rPr>
              <w:t>Approvazione AD</w:t>
            </w:r>
          </w:p>
          <w:p w14:paraId="6470205D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636" w:type="dxa"/>
            <w:tcBorders>
              <w:right w:val="dotted" w:sz="4" w:space="0" w:color="BFBFBF"/>
            </w:tcBorders>
            <w:shd w:val="clear" w:color="auto" w:fill="auto"/>
          </w:tcPr>
          <w:p w14:paraId="3C967FBB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74AEEAA5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Data</w:t>
            </w:r>
          </w:p>
          <w:p w14:paraId="756CA13E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1385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6372B78A" w14:textId="4C5A8D42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32" w:type="dxa"/>
            <w:tcBorders>
              <w:left w:val="dotted" w:sz="4" w:space="0" w:color="BFBFBF"/>
              <w:right w:val="dotted" w:sz="4" w:space="0" w:color="BFBFBF"/>
            </w:tcBorders>
            <w:shd w:val="clear" w:color="auto" w:fill="auto"/>
          </w:tcPr>
          <w:p w14:paraId="42F81840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42C7376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Firma</w:t>
            </w:r>
          </w:p>
          <w:p w14:paraId="6FA53053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3418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F3BCC0D" w14:textId="49CCD8DF" w:rsidR="00ED2D10" w:rsidRPr="00D15174" w:rsidRDefault="00D376B8" w:rsidP="00576C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Amedeo Poli</w:t>
            </w:r>
          </w:p>
        </w:tc>
      </w:tr>
    </w:tbl>
    <w:p w14:paraId="0ED5CAF5" w14:textId="77777777" w:rsidR="00ED2D10" w:rsidRPr="00D15174" w:rsidRDefault="00ED2D10" w:rsidP="00ED2D10">
      <w:pPr>
        <w:rPr>
          <w:rFonts w:cstheme="minorHAnsi"/>
          <w:sz w:val="2"/>
        </w:rPr>
      </w:pPr>
    </w:p>
    <w:p w14:paraId="3AD7CE6E" w14:textId="77777777" w:rsidR="00ED2D10" w:rsidRPr="00D15174" w:rsidRDefault="00ED2D10" w:rsidP="00ED2D10">
      <w:pPr>
        <w:rPr>
          <w:rFonts w:cstheme="minorHAnsi"/>
          <w:sz w:val="2"/>
        </w:rPr>
      </w:pPr>
    </w:p>
    <w:p w14:paraId="041718FF" w14:textId="77777777" w:rsidR="00ED2D10" w:rsidRPr="00D15174" w:rsidRDefault="00ED2D10" w:rsidP="00ED2D10">
      <w:pPr>
        <w:rPr>
          <w:rFonts w:cstheme="minorHAnsi"/>
          <w:sz w:val="2"/>
        </w:rPr>
      </w:pPr>
    </w:p>
    <w:p w14:paraId="0526A99C" w14:textId="77777777" w:rsidR="00ED2D10" w:rsidRPr="00D15174" w:rsidRDefault="00ED2D10" w:rsidP="00ED2D10">
      <w:pPr>
        <w:rPr>
          <w:rFonts w:cstheme="minorHAnsi"/>
          <w:sz w:val="2"/>
        </w:rPr>
      </w:pPr>
    </w:p>
    <w:p w14:paraId="37457746" w14:textId="77777777" w:rsidR="00ED2D10" w:rsidRPr="00D15174" w:rsidRDefault="00ED2D10" w:rsidP="00ED2D10">
      <w:pPr>
        <w:rPr>
          <w:rFonts w:cstheme="minorHAnsi"/>
          <w:sz w:val="2"/>
        </w:rPr>
      </w:pPr>
    </w:p>
    <w:p w14:paraId="7EFD9BB5" w14:textId="77777777" w:rsidR="00ED2D10" w:rsidRPr="00D15174" w:rsidRDefault="00ED2D10" w:rsidP="00ED2D10">
      <w:pPr>
        <w:rPr>
          <w:rFonts w:cstheme="minorHAnsi"/>
          <w:sz w:val="2"/>
        </w:rPr>
      </w:pPr>
    </w:p>
    <w:p w14:paraId="624B6271" w14:textId="77777777" w:rsidR="00ED2D10" w:rsidRDefault="00ED2D10" w:rsidP="00ED2D10">
      <w:pPr>
        <w:rPr>
          <w:rFonts w:cstheme="minorHAnsi"/>
          <w:sz w:val="2"/>
        </w:rPr>
      </w:pPr>
    </w:p>
    <w:tbl>
      <w:tblPr>
        <w:tblpPr w:leftFromText="141" w:rightFromText="141" w:vertAnchor="text" w:horzAnchor="margin" w:tblpXSpec="center" w:tblpY="86"/>
        <w:tblW w:w="9334" w:type="dxa"/>
        <w:tbl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single" w:sz="8" w:space="0" w:color="9F8AB9"/>
          <w:insideV w:val="single" w:sz="8" w:space="0" w:color="9F8AB9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9334"/>
      </w:tblGrid>
      <w:tr w:rsidR="00ED2D10" w:rsidRPr="00D15174" w14:paraId="55D5787F" w14:textId="77777777" w:rsidTr="008516E3">
        <w:trPr>
          <w:trHeight w:val="249"/>
        </w:trPr>
        <w:tc>
          <w:tcPr>
            <w:tcW w:w="9334" w:type="dxa"/>
            <w:shd w:val="clear" w:color="auto" w:fill="8EAADB" w:themeFill="accent1" w:themeFillTint="99"/>
          </w:tcPr>
          <w:p w14:paraId="010C7447" w14:textId="77777777" w:rsidR="00ED2D10" w:rsidRPr="00D15174" w:rsidRDefault="00ED2D10" w:rsidP="00576C7F">
            <w:pPr>
              <w:tabs>
                <w:tab w:val="left" w:pos="284"/>
              </w:tabs>
              <w:spacing w:after="0" w:line="240" w:lineRule="auto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8516E3">
              <w:rPr>
                <w:rFonts w:cstheme="minorHAnsi"/>
                <w:b/>
                <w:bCs/>
                <w:color w:val="FFFFFF"/>
                <w:sz w:val="28"/>
                <w:szCs w:val="28"/>
              </w:rPr>
              <w:t>Stato delle revisioni</w:t>
            </w:r>
          </w:p>
        </w:tc>
      </w:tr>
      <w:tr w:rsidR="00ED2D10" w:rsidRPr="00D15174" w14:paraId="60A6793B" w14:textId="77777777" w:rsidTr="008516E3">
        <w:trPr>
          <w:trHeight w:val="835"/>
        </w:trPr>
        <w:tc>
          <w:tcPr>
            <w:tcW w:w="9334" w:type="dxa"/>
            <w:shd w:val="clear" w:color="auto" w:fill="F2F2F2" w:themeFill="background1" w:themeFillShade="F2"/>
          </w:tcPr>
          <w:p w14:paraId="797C7C85" w14:textId="77777777" w:rsidR="00ED2D10" w:rsidRPr="00E44ED8" w:rsidRDefault="00ED2D10" w:rsidP="00576C7F">
            <w:pPr>
              <w:spacing w:after="0"/>
              <w:rPr>
                <w:rFonts w:cstheme="minorHAnsi"/>
                <w:b/>
                <w:bCs/>
                <w:sz w:val="14"/>
              </w:rPr>
            </w:pPr>
          </w:p>
          <w:tbl>
            <w:tblPr>
              <w:tblW w:w="9018" w:type="dxa"/>
              <w:tblInd w:w="101" w:type="dxa"/>
              <w:tblBorders>
                <w:insideH w:val="single" w:sz="4" w:space="0" w:color="7F7F7F"/>
              </w:tblBorders>
              <w:shd w:val="clear" w:color="auto" w:fill="F2F2F2" w:themeFill="background1" w:themeFillShade="F2"/>
              <w:tblLayout w:type="fixed"/>
              <w:tblLook w:val="04A0" w:firstRow="1" w:lastRow="0" w:firstColumn="1" w:lastColumn="0" w:noHBand="0" w:noVBand="1"/>
            </w:tblPr>
            <w:tblGrid>
              <w:gridCol w:w="1680"/>
              <w:gridCol w:w="1065"/>
              <w:gridCol w:w="3628"/>
              <w:gridCol w:w="2645"/>
            </w:tblGrid>
            <w:tr w:rsidR="00ED2D10" w:rsidRPr="00E44ED8" w14:paraId="381A63EE" w14:textId="77777777" w:rsidTr="008516E3">
              <w:trPr>
                <w:trHeight w:val="271"/>
              </w:trPr>
              <w:tc>
                <w:tcPr>
                  <w:tcW w:w="1680" w:type="dxa"/>
                  <w:shd w:val="clear" w:color="auto" w:fill="F2F2F2" w:themeFill="background1" w:themeFillShade="F2"/>
                  <w:vAlign w:val="center"/>
                </w:tcPr>
                <w:p w14:paraId="37C2048F" w14:textId="77777777" w:rsidR="00ED2D10" w:rsidRPr="00E44ED8" w:rsidRDefault="00ED2D10" w:rsidP="00476DE3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sz w:val="4"/>
                    </w:rPr>
                  </w:pPr>
                  <w:r w:rsidRPr="008516E3">
                    <w:rPr>
                      <w:rFonts w:cs="Calibri"/>
                      <w:szCs w:val="24"/>
                    </w:rPr>
                    <w:t>Versione</w:t>
                  </w:r>
                </w:p>
              </w:tc>
              <w:tc>
                <w:tcPr>
                  <w:tcW w:w="1065" w:type="dxa"/>
                  <w:shd w:val="clear" w:color="auto" w:fill="F2F2F2" w:themeFill="background1" w:themeFillShade="F2"/>
                  <w:vAlign w:val="center"/>
                </w:tcPr>
                <w:p w14:paraId="2935C0BC" w14:textId="77777777" w:rsidR="00ED2D10" w:rsidRPr="008516E3" w:rsidRDefault="00ED2D10" w:rsidP="00476DE3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sz w:val="16"/>
                      <w:szCs w:val="18"/>
                    </w:rPr>
                  </w:pPr>
                  <w:r w:rsidRPr="008516E3">
                    <w:rPr>
                      <w:rFonts w:cs="Calibri"/>
                      <w:szCs w:val="24"/>
                    </w:rPr>
                    <w:t>Data</w:t>
                  </w:r>
                </w:p>
              </w:tc>
              <w:tc>
                <w:tcPr>
                  <w:tcW w:w="3628" w:type="dxa"/>
                  <w:shd w:val="clear" w:color="auto" w:fill="F2F2F2" w:themeFill="background1" w:themeFillShade="F2"/>
                  <w:vAlign w:val="center"/>
                </w:tcPr>
                <w:p w14:paraId="0E2FBD86" w14:textId="77777777" w:rsidR="00ED2D10" w:rsidRPr="00E44ED8" w:rsidRDefault="00ED2D10" w:rsidP="00476D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sz w:val="4"/>
                    </w:rPr>
                  </w:pPr>
                  <w:r w:rsidRPr="008516E3">
                    <w:rPr>
                      <w:rFonts w:cs="Calibri"/>
                      <w:szCs w:val="24"/>
                    </w:rPr>
                    <w:t>Descrizione</w:t>
                  </w:r>
                </w:p>
              </w:tc>
              <w:tc>
                <w:tcPr>
                  <w:tcW w:w="2645" w:type="dxa"/>
                  <w:shd w:val="clear" w:color="auto" w:fill="F2F2F2" w:themeFill="background1" w:themeFillShade="F2"/>
                  <w:vAlign w:val="center"/>
                </w:tcPr>
                <w:p w14:paraId="58866D42" w14:textId="77777777" w:rsidR="00ED2D10" w:rsidRPr="00E44ED8" w:rsidRDefault="00ED2D10" w:rsidP="00476D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sz w:val="4"/>
                    </w:rPr>
                  </w:pPr>
                  <w:r w:rsidRPr="008516E3">
                    <w:rPr>
                      <w:rFonts w:cs="Calibri"/>
                      <w:szCs w:val="24"/>
                    </w:rPr>
                    <w:t>Autore</w:t>
                  </w:r>
                </w:p>
              </w:tc>
            </w:tr>
            <w:tr w:rsidR="00ED2D10" w:rsidRPr="00D15174" w14:paraId="0774A34B" w14:textId="77777777" w:rsidTr="008516E3">
              <w:trPr>
                <w:trHeight w:val="256"/>
              </w:trPr>
              <w:tc>
                <w:tcPr>
                  <w:tcW w:w="1680" w:type="dxa"/>
                  <w:shd w:val="clear" w:color="auto" w:fill="F2F2F2" w:themeFill="background1" w:themeFillShade="F2"/>
                  <w:vAlign w:val="center"/>
                </w:tcPr>
                <w:p w14:paraId="09162915" w14:textId="4D603BD9" w:rsidR="00ED2D10" w:rsidRPr="00E44ED8" w:rsidRDefault="005D6F5A" w:rsidP="00476DE3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b/>
                      <w:color w:val="002060"/>
                      <w:sz w:val="20"/>
                    </w:rPr>
                  </w:pPr>
                  <w:r w:rsidRPr="008516E3">
                    <w:rPr>
                      <w:rFonts w:cstheme="minorHAnsi"/>
                      <w:b/>
                      <w:color w:val="002060"/>
                      <w:szCs w:val="24"/>
                    </w:rPr>
                    <w:t>01</w:t>
                  </w:r>
                </w:p>
              </w:tc>
              <w:tc>
                <w:tcPr>
                  <w:tcW w:w="1065" w:type="dxa"/>
                  <w:shd w:val="clear" w:color="auto" w:fill="F2F2F2" w:themeFill="background1" w:themeFillShade="F2"/>
                  <w:vAlign w:val="center"/>
                </w:tcPr>
                <w:p w14:paraId="3232CD51" w14:textId="2F7F2783" w:rsidR="00ED2D10" w:rsidRPr="008516E3" w:rsidRDefault="004D43EF" w:rsidP="00476DE3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</w:pPr>
                  <w:r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26</w:t>
                  </w:r>
                  <w:r w:rsidR="005D6F5A"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/0</w:t>
                  </w:r>
                  <w:r w:rsidR="008D265A"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5</w:t>
                  </w:r>
                  <w:r w:rsidR="005D6F5A"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/2022</w:t>
                  </w:r>
                </w:p>
              </w:tc>
              <w:tc>
                <w:tcPr>
                  <w:tcW w:w="3628" w:type="dxa"/>
                  <w:shd w:val="clear" w:color="auto" w:fill="F2F2F2" w:themeFill="background1" w:themeFillShade="F2"/>
                  <w:vAlign w:val="center"/>
                </w:tcPr>
                <w:p w14:paraId="61FB693A" w14:textId="4B4A628D" w:rsidR="00ED2D10" w:rsidRPr="00E44ED8" w:rsidRDefault="005D6F5A" w:rsidP="00476D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b/>
                      <w:sz w:val="20"/>
                    </w:rPr>
                  </w:pPr>
                  <w:r w:rsidRPr="008516E3">
                    <w:rPr>
                      <w:rFonts w:cstheme="minorHAnsi"/>
                      <w:b/>
                      <w:sz w:val="20"/>
                    </w:rPr>
                    <w:t>First Draft</w:t>
                  </w:r>
                </w:p>
              </w:tc>
              <w:tc>
                <w:tcPr>
                  <w:tcW w:w="2645" w:type="dxa"/>
                  <w:shd w:val="clear" w:color="auto" w:fill="F2F2F2" w:themeFill="background1" w:themeFillShade="F2"/>
                  <w:vAlign w:val="center"/>
                </w:tcPr>
                <w:p w14:paraId="0500B6E2" w14:textId="6BF39E63" w:rsidR="00ED2D10" w:rsidRPr="00E44ED8" w:rsidRDefault="005D6F5A" w:rsidP="00476D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b/>
                      <w:color w:val="808080"/>
                      <w:sz w:val="20"/>
                    </w:rPr>
                  </w:pPr>
                  <w:r w:rsidRPr="00E44ED8">
                    <w:rPr>
                      <w:rFonts w:cstheme="minorHAnsi"/>
                      <w:b/>
                      <w:color w:val="808080"/>
                      <w:sz w:val="20"/>
                    </w:rPr>
                    <w:t>Davide Tonicello</w:t>
                  </w:r>
                </w:p>
              </w:tc>
            </w:tr>
            <w:tr w:rsidR="00ED2D10" w:rsidRPr="00D15174" w14:paraId="7E68545C" w14:textId="77777777" w:rsidTr="008516E3">
              <w:trPr>
                <w:trHeight w:val="256"/>
              </w:trPr>
              <w:tc>
                <w:tcPr>
                  <w:tcW w:w="1680" w:type="dxa"/>
                  <w:shd w:val="clear" w:color="auto" w:fill="F2F2F2" w:themeFill="background1" w:themeFillShade="F2"/>
                  <w:vAlign w:val="center"/>
                </w:tcPr>
                <w:p w14:paraId="20A927A6" w14:textId="77777777" w:rsidR="00ED2D10" w:rsidRPr="00D15174" w:rsidRDefault="00ED2D10" w:rsidP="00476DE3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b/>
                      <w:color w:val="002060"/>
                      <w:sz w:val="20"/>
                    </w:rPr>
                  </w:pPr>
                </w:p>
              </w:tc>
              <w:tc>
                <w:tcPr>
                  <w:tcW w:w="1065" w:type="dxa"/>
                  <w:shd w:val="clear" w:color="auto" w:fill="F2F2F2" w:themeFill="background1" w:themeFillShade="F2"/>
                  <w:vAlign w:val="center"/>
                </w:tcPr>
                <w:p w14:paraId="1462D603" w14:textId="77777777" w:rsidR="00ED2D10" w:rsidRPr="008516E3" w:rsidRDefault="00ED2D10" w:rsidP="00476DE3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i/>
                      <w:sz w:val="16"/>
                      <w:szCs w:val="18"/>
                    </w:rPr>
                  </w:pPr>
                </w:p>
              </w:tc>
              <w:tc>
                <w:tcPr>
                  <w:tcW w:w="3628" w:type="dxa"/>
                  <w:shd w:val="clear" w:color="auto" w:fill="F2F2F2" w:themeFill="background1" w:themeFillShade="F2"/>
                  <w:vAlign w:val="center"/>
                </w:tcPr>
                <w:p w14:paraId="2EB8E83D" w14:textId="77777777" w:rsidR="00ED2D10" w:rsidRPr="00D15174" w:rsidRDefault="00ED2D10" w:rsidP="00476D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sz w:val="20"/>
                    </w:rPr>
                  </w:pPr>
                </w:p>
              </w:tc>
              <w:tc>
                <w:tcPr>
                  <w:tcW w:w="2645" w:type="dxa"/>
                  <w:shd w:val="clear" w:color="auto" w:fill="F2F2F2" w:themeFill="background1" w:themeFillShade="F2"/>
                  <w:vAlign w:val="center"/>
                </w:tcPr>
                <w:p w14:paraId="06B23A04" w14:textId="77777777" w:rsidR="00ED2D10" w:rsidRPr="00D15174" w:rsidRDefault="00ED2D10" w:rsidP="00476D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b/>
                      <w:sz w:val="20"/>
                    </w:rPr>
                  </w:pPr>
                </w:p>
              </w:tc>
            </w:tr>
          </w:tbl>
          <w:p w14:paraId="0379545F" w14:textId="77777777" w:rsidR="00ED2D10" w:rsidRPr="00D15174" w:rsidRDefault="00ED2D10" w:rsidP="00576C7F">
            <w:pPr>
              <w:spacing w:after="0"/>
              <w:rPr>
                <w:rFonts w:cstheme="minorHAnsi"/>
                <w:b/>
                <w:bCs/>
                <w:i/>
              </w:rPr>
            </w:pPr>
          </w:p>
        </w:tc>
      </w:tr>
    </w:tbl>
    <w:p w14:paraId="553B6431" w14:textId="6B968049" w:rsidR="008516E3" w:rsidRDefault="008516E3" w:rsidP="008516E3"/>
    <w:p w14:paraId="07C471A0" w14:textId="1647B968" w:rsidR="00C61B53" w:rsidRDefault="00C61B53" w:rsidP="008516E3"/>
    <w:p w14:paraId="58A079AF" w14:textId="77777777" w:rsidR="00C61B53" w:rsidRPr="008516E3" w:rsidRDefault="00C61B53" w:rsidP="008516E3"/>
    <w:p w14:paraId="526F9EB4" w14:textId="4E6EDBD9" w:rsidR="004D43EF" w:rsidRDefault="004D43EF" w:rsidP="004D43EF">
      <w:pPr>
        <w:pStyle w:val="Titolo1"/>
      </w:pPr>
      <w:r>
        <w:t>INTRODUZIONE</w:t>
      </w:r>
    </w:p>
    <w:p w14:paraId="0168B905" w14:textId="215121D4" w:rsidR="009562E8" w:rsidRDefault="009562E8" w:rsidP="004D43EF">
      <w:r w:rsidRPr="004D43EF">
        <w:t xml:space="preserve">Questo documento </w:t>
      </w:r>
      <w:r w:rsidR="004D43EF">
        <w:t xml:space="preserve">descrive le specifiche e i metodi per l’implementazione del servizio </w:t>
      </w:r>
      <w:r w:rsidR="00306B7F">
        <w:t>“</w:t>
      </w:r>
      <w:r w:rsidR="004D43EF">
        <w:t>AML-</w:t>
      </w:r>
      <w:proofErr w:type="spellStart"/>
      <w:r w:rsidR="004D43EF">
        <w:t>Scan</w:t>
      </w:r>
      <w:proofErr w:type="spellEnd"/>
      <w:r w:rsidR="004D43EF">
        <w:t xml:space="preserve"> Tool</w:t>
      </w:r>
      <w:r w:rsidR="00306B7F">
        <w:t>” il quale si appoggerà sull’applicazione “</w:t>
      </w:r>
      <w:proofErr w:type="spellStart"/>
      <w:r w:rsidR="00306B7F">
        <w:t>Regulat.io</w:t>
      </w:r>
      <w:proofErr w:type="spellEnd"/>
      <w:r w:rsidR="00306B7F">
        <w:t>” (</w:t>
      </w:r>
      <w:hyperlink r:id="rId10" w:history="1">
        <w:r w:rsidR="00306B7F" w:rsidRPr="00BE3FF7">
          <w:rPr>
            <w:rStyle w:val="Collegamentoipertestuale"/>
          </w:rPr>
          <w:t>https://app.regulat.io</w:t>
        </w:r>
      </w:hyperlink>
      <w:r w:rsidR="00306B7F">
        <w:t>) dell’azienda MAQIT S.A.</w:t>
      </w:r>
    </w:p>
    <w:p w14:paraId="219A5844" w14:textId="1F69238A" w:rsidR="008516E3" w:rsidRDefault="008516E3" w:rsidP="008516E3"/>
    <w:p w14:paraId="1F852D5E" w14:textId="77777777" w:rsidR="00C61B53" w:rsidRPr="008516E3" w:rsidRDefault="00C61B53" w:rsidP="008516E3"/>
    <w:p w14:paraId="01D1C5EE" w14:textId="0B14B137" w:rsidR="00DF3417" w:rsidRDefault="00DF3417" w:rsidP="00DF3417">
      <w:pPr>
        <w:pStyle w:val="Titolo1"/>
      </w:pPr>
      <w:r>
        <w:t>OBBIETTIVI</w:t>
      </w:r>
    </w:p>
    <w:p w14:paraId="189CB23F" w14:textId="77777777" w:rsidR="008516E3" w:rsidRDefault="00DF3417" w:rsidP="008516E3">
      <w:r>
        <w:t>Il servizio “AML-</w:t>
      </w:r>
      <w:proofErr w:type="spellStart"/>
      <w:r>
        <w:t>Scan</w:t>
      </w:r>
      <w:proofErr w:type="spellEnd"/>
      <w:r>
        <w:t xml:space="preserve"> Tool” offrirà al cliente la possibilità di compilare in automatico i questionari relativi alle profilazioni antiriciclaggio del singolo oggetto di verifica (persona fisica o persona giuridica).</w:t>
      </w:r>
    </w:p>
    <w:p w14:paraId="0B2BB634" w14:textId="77777777" w:rsidR="008516E3" w:rsidRPr="008516E3" w:rsidRDefault="008516E3" w:rsidP="008516E3"/>
    <w:p w14:paraId="35CCE426" w14:textId="0C03B8A8" w:rsidR="002806EB" w:rsidRDefault="002806EB" w:rsidP="005D6F5A"/>
    <w:p w14:paraId="05CFAB40" w14:textId="0AE95BCB" w:rsidR="008A4C7C" w:rsidRDefault="008A4C7C" w:rsidP="005D6F5A"/>
    <w:p w14:paraId="46127541" w14:textId="407B969B" w:rsidR="006F2EF6" w:rsidRDefault="006F2EF6" w:rsidP="005D6F5A"/>
    <w:p w14:paraId="604D96A4" w14:textId="1B9905B8" w:rsidR="008516E3" w:rsidRDefault="008516E3" w:rsidP="005D6F5A"/>
    <w:p w14:paraId="587D2C26" w14:textId="55139282" w:rsidR="008516E3" w:rsidRDefault="008516E3" w:rsidP="005D6F5A"/>
    <w:p w14:paraId="6AE863DC" w14:textId="704BD891" w:rsidR="008516E3" w:rsidRDefault="008516E3" w:rsidP="005D6F5A"/>
    <w:p w14:paraId="28C03760" w14:textId="71192BB9" w:rsidR="008516E3" w:rsidRDefault="008516E3" w:rsidP="005D6F5A"/>
    <w:p w14:paraId="6DAF4DD8" w14:textId="794A3833" w:rsidR="008516E3" w:rsidRDefault="008516E3" w:rsidP="005D6F5A"/>
    <w:p w14:paraId="2F5AE98D" w14:textId="4DBE84CA" w:rsidR="008516E3" w:rsidRDefault="008516E3" w:rsidP="005D6F5A"/>
    <w:p w14:paraId="44A0D21B" w14:textId="07445464" w:rsidR="008516E3" w:rsidRDefault="00C61B53" w:rsidP="00C61B53">
      <w:pPr>
        <w:pStyle w:val="Titolo1"/>
      </w:pPr>
      <w:r>
        <w:lastRenderedPageBreak/>
        <w:t>DESCRIZIONE</w:t>
      </w:r>
    </w:p>
    <w:p w14:paraId="6988FCB6" w14:textId="5E4922C8" w:rsidR="00C61B53" w:rsidRDefault="00C61B53" w:rsidP="005D6F5A">
      <w:r>
        <w:t xml:space="preserve">Si deve predisporre un bottone </w:t>
      </w:r>
      <w:r w:rsidR="00966346">
        <w:t>chiamato “</w:t>
      </w:r>
      <w:r w:rsidR="00966346" w:rsidRPr="00966346">
        <w:rPr>
          <w:b/>
          <w:bCs/>
        </w:rPr>
        <w:t>Check in Global Watchlist</w:t>
      </w:r>
      <w:r w:rsidR="00966346">
        <w:t xml:space="preserve">” </w:t>
      </w:r>
      <w:r>
        <w:t xml:space="preserve">nelle </w:t>
      </w:r>
      <w:proofErr w:type="spellStart"/>
      <w:r>
        <w:t>form-view</w:t>
      </w:r>
      <w:proofErr w:type="spellEnd"/>
      <w:r>
        <w:t xml:space="preserve"> di “</w:t>
      </w:r>
      <w:r w:rsidRPr="00966346">
        <w:rPr>
          <w:i/>
          <w:iCs/>
        </w:rPr>
        <w:t>Sondaggi</w:t>
      </w:r>
      <w:r>
        <w:t>”, “</w:t>
      </w:r>
      <w:r w:rsidRPr="00966346">
        <w:rPr>
          <w:i/>
          <w:iCs/>
        </w:rPr>
        <w:t>Verifiche</w:t>
      </w:r>
      <w:r>
        <w:t>” e “</w:t>
      </w:r>
      <w:r w:rsidRPr="00966346">
        <w:rPr>
          <w:i/>
          <w:iCs/>
        </w:rPr>
        <w:t>Sezioni</w:t>
      </w:r>
      <w:r>
        <w:t>” solo nel caso in cui</w:t>
      </w:r>
      <w:r w:rsidR="00966346">
        <w:t xml:space="preserve"> le seguenti condizioni siano </w:t>
      </w:r>
      <w:proofErr w:type="spellStart"/>
      <w:r w:rsidR="00966346">
        <w:t>soffisfatte</w:t>
      </w:r>
      <w:proofErr w:type="spellEnd"/>
      <w:r>
        <w:t>:</w:t>
      </w:r>
    </w:p>
    <w:p w14:paraId="6BAE5EB5" w14:textId="2BBBA64E" w:rsidR="008516E3" w:rsidRDefault="00C61B53" w:rsidP="00C61B53">
      <w:pPr>
        <w:pStyle w:val="Paragrafoelenco"/>
        <w:numPr>
          <w:ilvl w:val="0"/>
          <w:numId w:val="26"/>
        </w:numPr>
      </w:pPr>
      <w:r>
        <w:t>l’utente deve essere abilitato al servizio</w:t>
      </w:r>
      <w:r w:rsidR="00966346">
        <w:t>;</w:t>
      </w:r>
    </w:p>
    <w:p w14:paraId="57F3AB1A" w14:textId="0000BFD6" w:rsidR="00C61B53" w:rsidRDefault="00C61B53" w:rsidP="00C61B53">
      <w:pPr>
        <w:pStyle w:val="Paragrafoelenco"/>
        <w:numPr>
          <w:ilvl w:val="0"/>
          <w:numId w:val="26"/>
        </w:numPr>
      </w:pPr>
      <w:r>
        <w:t xml:space="preserve">Il </w:t>
      </w:r>
      <w:r w:rsidR="00966346">
        <w:t>s</w:t>
      </w:r>
      <w:r>
        <w:t>ondaggio si riferisce ad un modello di verifica specifico</w:t>
      </w:r>
      <w:r w:rsidR="00966346">
        <w:t xml:space="preserve"> per il servizio;</w:t>
      </w:r>
    </w:p>
    <w:p w14:paraId="37CC23B9" w14:textId="614831E8" w:rsidR="00966346" w:rsidRDefault="00966346" w:rsidP="00966346">
      <w:r>
        <w:t xml:space="preserve">Quando il bottone </w:t>
      </w:r>
      <w:r w:rsidR="00C823EB">
        <w:t xml:space="preserve">verrà </w:t>
      </w:r>
      <w:r>
        <w:t xml:space="preserve">premuto, </w:t>
      </w:r>
      <w:r w:rsidR="00C823EB">
        <w:t xml:space="preserve">partirà </w:t>
      </w:r>
      <w:r>
        <w:t xml:space="preserve">una chiamata </w:t>
      </w:r>
      <w:r w:rsidR="00C823EB">
        <w:t xml:space="preserve">REST API che interrogherà </w:t>
      </w:r>
      <w:proofErr w:type="spellStart"/>
      <w:r>
        <w:t>Regulat.io</w:t>
      </w:r>
      <w:proofErr w:type="spellEnd"/>
      <w:r w:rsidR="00C823EB">
        <w:t xml:space="preserve"> e sulla base della risposta lancerà una funzione </w:t>
      </w:r>
      <w:proofErr w:type="spellStart"/>
      <w:r w:rsidR="00C823EB">
        <w:t>PostgreSQL</w:t>
      </w:r>
      <w:proofErr w:type="spellEnd"/>
      <w:r w:rsidR="00C823EB">
        <w:t xml:space="preserve"> la quale compilerà le domande</w:t>
      </w:r>
      <w:r w:rsidR="00FF1AEF">
        <w:t>.</w:t>
      </w:r>
    </w:p>
    <w:p w14:paraId="29AF813A" w14:textId="1CF0F48A" w:rsidR="00476DE3" w:rsidRDefault="00476DE3" w:rsidP="00966346">
      <w:r>
        <w:t xml:space="preserve">Per ogni </w:t>
      </w:r>
      <w:proofErr w:type="spellStart"/>
      <w:r>
        <w:t>scan</w:t>
      </w:r>
      <w:proofErr w:type="spellEnd"/>
      <w:r>
        <w:t xml:space="preserve"> dovranno prima essere identificate le anagrafiche connesse all’anagrafica oggetto della verifica. Queste anagrafiche, oltre alla principale, dovranno essere scannerizzate a loro volta.</w:t>
      </w:r>
    </w:p>
    <w:p w14:paraId="136717D6" w14:textId="7D5F5F58" w:rsidR="00FF1AEF" w:rsidRDefault="00FF1AEF" w:rsidP="00966346"/>
    <w:p w14:paraId="4ED9ABAD" w14:textId="77777777" w:rsidR="00A174BD" w:rsidRDefault="00A174BD" w:rsidP="00966346"/>
    <w:p w14:paraId="1F2705AB" w14:textId="41FC0C78" w:rsidR="00FF1AEF" w:rsidRDefault="00FF1AEF" w:rsidP="00FF1AEF">
      <w:pPr>
        <w:pStyle w:val="Titolo1"/>
      </w:pPr>
      <w:r>
        <w:t>PARAMETRI</w:t>
      </w:r>
    </w:p>
    <w:p w14:paraId="51D43755" w14:textId="645A9442" w:rsidR="00FF1AEF" w:rsidRDefault="00FF1AEF" w:rsidP="00966346">
      <w:r>
        <w:t>I parametri necessari per il funzionamento completo sono:</w:t>
      </w:r>
    </w:p>
    <w:p w14:paraId="01F69A9F" w14:textId="13815472" w:rsidR="00FF1AEF" w:rsidRDefault="00FF1AEF" w:rsidP="00FF1AEF">
      <w:pPr>
        <w:pStyle w:val="Paragrafoelenco"/>
        <w:numPr>
          <w:ilvl w:val="0"/>
          <w:numId w:val="27"/>
        </w:numPr>
      </w:pPr>
      <w:r>
        <w:t>Tipo (persona fisica o persona giuridica)</w:t>
      </w:r>
    </w:p>
    <w:p w14:paraId="7F588A7C" w14:textId="5CB9BA5D" w:rsidR="00FF1AEF" w:rsidRDefault="00FF1AEF" w:rsidP="00FF1AEF">
      <w:pPr>
        <w:pStyle w:val="Paragrafoelenco"/>
        <w:numPr>
          <w:ilvl w:val="0"/>
          <w:numId w:val="27"/>
        </w:numPr>
      </w:pPr>
      <w:r>
        <w:t>Nome (nome società nel caso di persona giuridica)</w:t>
      </w:r>
    </w:p>
    <w:p w14:paraId="5C2F704E" w14:textId="08E340EF" w:rsidR="00FF1AEF" w:rsidRDefault="00FF1AEF" w:rsidP="00FF1AEF">
      <w:pPr>
        <w:pStyle w:val="Paragrafoelenco"/>
        <w:numPr>
          <w:ilvl w:val="0"/>
          <w:numId w:val="27"/>
        </w:numPr>
      </w:pPr>
      <w:r>
        <w:t>Cognome (solo nel caso di persona fisica)</w:t>
      </w:r>
    </w:p>
    <w:p w14:paraId="113EB4F1" w14:textId="77DB4C85" w:rsidR="00FF1AEF" w:rsidRDefault="00FF1AEF" w:rsidP="00FF1AEF">
      <w:pPr>
        <w:pStyle w:val="Paragrafoelenco"/>
        <w:numPr>
          <w:ilvl w:val="0"/>
          <w:numId w:val="27"/>
        </w:numPr>
      </w:pPr>
      <w:r>
        <w:t>Età (solo nel caso di persona fisica)</w:t>
      </w:r>
    </w:p>
    <w:p w14:paraId="0D126062" w14:textId="77777777" w:rsidR="00A174BD" w:rsidRDefault="00A174BD" w:rsidP="00A174BD">
      <w:pPr>
        <w:pStyle w:val="Paragrafoelenco"/>
        <w:numPr>
          <w:ilvl w:val="0"/>
          <w:numId w:val="27"/>
        </w:numPr>
      </w:pPr>
      <w:r>
        <w:t>Codice Azienda</w:t>
      </w:r>
    </w:p>
    <w:p w14:paraId="331378E9" w14:textId="3FC85725" w:rsidR="00A174BD" w:rsidRDefault="00A174BD" w:rsidP="00FF1AEF">
      <w:pPr>
        <w:pStyle w:val="Paragrafoelenco"/>
        <w:numPr>
          <w:ilvl w:val="0"/>
          <w:numId w:val="27"/>
        </w:numPr>
      </w:pPr>
      <w:r>
        <w:t>Somministrazione</w:t>
      </w:r>
    </w:p>
    <w:p w14:paraId="03C403A8" w14:textId="31C46956" w:rsidR="00A174BD" w:rsidRDefault="00A174BD" w:rsidP="00BB7CF0">
      <w:pPr>
        <w:pStyle w:val="Paragrafoelenco"/>
        <w:numPr>
          <w:ilvl w:val="0"/>
          <w:numId w:val="27"/>
        </w:numPr>
      </w:pPr>
      <w:r>
        <w:t>Sondaggio</w:t>
      </w:r>
      <w:r w:rsidR="0013525C">
        <w:t xml:space="preserve"> (lo deduco da somministrazione)</w:t>
      </w:r>
    </w:p>
    <w:p w14:paraId="6CA57A6C" w14:textId="457BD832" w:rsidR="00FF1AEF" w:rsidRDefault="00FF1AEF" w:rsidP="00817A9B">
      <w:pPr>
        <w:pStyle w:val="Paragrafoelenco"/>
        <w:numPr>
          <w:ilvl w:val="0"/>
          <w:numId w:val="27"/>
        </w:numPr>
      </w:pPr>
      <w:r>
        <w:t>ID del modello di verifica</w:t>
      </w:r>
      <w:r w:rsidR="0013525C">
        <w:t xml:space="preserve"> (lo deduco da sondaggio)</w:t>
      </w:r>
    </w:p>
    <w:p w14:paraId="09398A93" w14:textId="571458CF" w:rsidR="00966346" w:rsidRDefault="00FF1AEF" w:rsidP="00C40D59">
      <w:pPr>
        <w:pStyle w:val="Paragrafoelenco"/>
        <w:numPr>
          <w:ilvl w:val="0"/>
          <w:numId w:val="27"/>
        </w:numPr>
      </w:pPr>
      <w:r>
        <w:t>Versione del modello di verifica</w:t>
      </w:r>
      <w:r w:rsidR="0013525C">
        <w:t xml:space="preserve"> (lo deduco da sondaggio)</w:t>
      </w:r>
    </w:p>
    <w:p w14:paraId="14D1A639" w14:textId="6924A337" w:rsidR="00A174BD" w:rsidRDefault="00A174BD" w:rsidP="00A174BD"/>
    <w:p w14:paraId="3D9674E2" w14:textId="500EDE43" w:rsidR="00A174BD" w:rsidRDefault="00A174BD" w:rsidP="00A174BD"/>
    <w:p w14:paraId="65719A36" w14:textId="5974BF42" w:rsidR="00A174BD" w:rsidRDefault="00A174BD" w:rsidP="00A174BD"/>
    <w:p w14:paraId="6EDA295B" w14:textId="427174DB" w:rsidR="007D0A62" w:rsidRDefault="007D0A62" w:rsidP="00A174BD"/>
    <w:p w14:paraId="159CC583" w14:textId="3A51DECC" w:rsidR="007D0A62" w:rsidRDefault="007D0A62" w:rsidP="00A174BD"/>
    <w:p w14:paraId="71DD1864" w14:textId="49FD9DD4" w:rsidR="007D0A62" w:rsidRDefault="007D0A62" w:rsidP="00A174BD"/>
    <w:p w14:paraId="219C9E44" w14:textId="10705ECA" w:rsidR="007D0A62" w:rsidRDefault="007D0A62" w:rsidP="00A174BD"/>
    <w:p w14:paraId="41F114D2" w14:textId="58B880EC" w:rsidR="007D0A62" w:rsidRDefault="007D0A62" w:rsidP="00A174BD"/>
    <w:p w14:paraId="3936C643" w14:textId="77777777" w:rsidR="007D0A62" w:rsidRDefault="007D0A62" w:rsidP="00A174BD"/>
    <w:p w14:paraId="0B043768" w14:textId="51B9CD8F" w:rsidR="007D0A62" w:rsidRPr="00476DE3" w:rsidRDefault="007D0A62" w:rsidP="007D0A62">
      <w:pPr>
        <w:pStyle w:val="Titolo1"/>
        <w:rPr>
          <w:lang w:val="en-GB"/>
        </w:rPr>
      </w:pPr>
      <w:r w:rsidRPr="00476DE3">
        <w:rPr>
          <w:lang w:val="en-GB"/>
        </w:rPr>
        <w:lastRenderedPageBreak/>
        <w:t>NOTE TECNICHE</w:t>
      </w:r>
    </w:p>
    <w:p w14:paraId="3CEDFE77" w14:textId="0560BABB" w:rsidR="00966346" w:rsidRPr="00476DE3" w:rsidRDefault="00966346" w:rsidP="00966346">
      <w:pPr>
        <w:rPr>
          <w:lang w:val="en-GB"/>
        </w:rPr>
      </w:pPr>
    </w:p>
    <w:p w14:paraId="6AE848DC" w14:textId="33A048F5" w:rsidR="007D0A62" w:rsidRDefault="007D0A62" w:rsidP="007D0A62">
      <w:pPr>
        <w:pStyle w:val="Titolo2"/>
        <w:rPr>
          <w:lang w:val="en-GB"/>
        </w:rPr>
      </w:pPr>
      <w:proofErr w:type="spellStart"/>
      <w:r w:rsidRPr="00BC0C22">
        <w:rPr>
          <w:lang w:val="en-GB"/>
        </w:rPr>
        <w:t>Profili</w:t>
      </w:r>
      <w:proofErr w:type="spellEnd"/>
      <w:r w:rsidRPr="00BC0C22">
        <w:rPr>
          <w:lang w:val="en-GB"/>
        </w:rPr>
        <w:t xml:space="preserve"> (</w:t>
      </w:r>
      <w:proofErr w:type="spellStart"/>
      <w:proofErr w:type="gramStart"/>
      <w:r w:rsidRPr="00BC0C22">
        <w:rPr>
          <w:lang w:val="en-GB"/>
        </w:rPr>
        <w:t>profiles.schema</w:t>
      </w:r>
      <w:proofErr w:type="gramEnd"/>
      <w:r w:rsidRPr="00BC0C22">
        <w:rPr>
          <w:lang w:val="en-GB"/>
        </w:rPr>
        <w:t>.json</w:t>
      </w:r>
      <w:proofErr w:type="spellEnd"/>
      <w:r w:rsidRPr="00BC0C22">
        <w:rPr>
          <w:lang w:val="en-GB"/>
        </w:rPr>
        <w:t>)</w:t>
      </w:r>
    </w:p>
    <w:p w14:paraId="271BAEA8" w14:textId="493348B9" w:rsidR="00BC0C22" w:rsidRDefault="00BC0C22" w:rsidP="00BC0C22">
      <w:pPr>
        <w:rPr>
          <w:lang w:val="en-GB"/>
        </w:rPr>
      </w:pPr>
    </w:p>
    <w:p w14:paraId="4F79BF3E" w14:textId="04DB6F2D" w:rsidR="0000777E" w:rsidRPr="00BC0C22" w:rsidRDefault="0000777E" w:rsidP="00BC0C22">
      <w:pPr>
        <w:rPr>
          <w:lang w:val="en-GB"/>
        </w:rPr>
      </w:pPr>
      <w:proofErr w:type="spellStart"/>
      <w:r w:rsidRPr="007D0A62">
        <w:rPr>
          <w:lang w:val="en-GB"/>
        </w:rPr>
        <w:t>Aggiun</w:t>
      </w:r>
      <w:r>
        <w:rPr>
          <w:lang w:val="en-GB"/>
        </w:rPr>
        <w:t>gere</w:t>
      </w:r>
      <w:proofErr w:type="spellEnd"/>
      <w:r w:rsidRPr="007D0A62">
        <w:rPr>
          <w:lang w:val="en-GB"/>
        </w:rPr>
        <w:t xml:space="preserve"> “</w:t>
      </w:r>
      <w:proofErr w:type="spellStart"/>
      <w:r w:rsidRPr="007D0A62">
        <w:rPr>
          <w:lang w:val="en-GB"/>
        </w:rPr>
        <w:t>k</w:t>
      </w:r>
      <w:r>
        <w:rPr>
          <w:lang w:val="en-GB"/>
        </w:rPr>
        <w:t>ytech</w:t>
      </w:r>
      <w:proofErr w:type="spellEnd"/>
      <w:r>
        <w:rPr>
          <w:lang w:val="en-GB"/>
        </w:rPr>
        <w:t>” sotto items/properties/source/</w:t>
      </w:r>
      <w:proofErr w:type="spellStart"/>
      <w:r>
        <w:rPr>
          <w:lang w:val="en-GB"/>
        </w:rPr>
        <w:t>enum</w:t>
      </w:r>
      <w:proofErr w:type="spellEnd"/>
      <w:r>
        <w:rPr>
          <w:lang w:val="en-GB"/>
        </w:rPr>
        <w:t>.</w:t>
      </w:r>
    </w:p>
    <w:p w14:paraId="14ED762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externalSources</w:t>
      </w:r>
      <w:proofErr w:type="spellEnd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74DB9ED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"array"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86ABAE3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"description"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proofErr w:type="gramStart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"?:</w:t>
      </w:r>
      <w:proofErr w:type="gramEnd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set of tables on which to enable data import from external source"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1906345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"items"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3B3D0883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"object"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F7C5724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additionalProperties</w:t>
      </w:r>
      <w:proofErr w:type="spellEnd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false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5027D9D7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"required"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3DCFE2D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"entry"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00FBB7E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"source"</w:t>
      </w:r>
    </w:p>
    <w:p w14:paraId="2698C4FD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],</w:t>
      </w:r>
    </w:p>
    <w:p w14:paraId="4DC9ED42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"properties"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569FE487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"entry"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4F0EE9EE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"string"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0A3135F7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"description"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"M: name of the affected table"</w:t>
      </w:r>
    </w:p>
    <w:p w14:paraId="1CF00AC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    },</w:t>
      </w:r>
    </w:p>
    <w:p w14:paraId="3FDABAD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453F245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"string"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2632EEC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"description"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"M: external data source"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520BE87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enum</w:t>
      </w:r>
      <w:proofErr w:type="spellEnd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DE27AD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archiflow</w:t>
      </w:r>
      <w:proofErr w:type="spellEnd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64907BB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15E769B0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        ]</w:t>
      </w:r>
    </w:p>
    <w:p w14:paraId="69CE339E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    }</w:t>
      </w:r>
    </w:p>
    <w:p w14:paraId="269F1475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}</w:t>
      </w:r>
    </w:p>
    <w:p w14:paraId="3FE0A119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}</w:t>
      </w:r>
    </w:p>
    <w:p w14:paraId="279118B2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}</w:t>
      </w:r>
    </w:p>
    <w:p w14:paraId="1232F78C" w14:textId="77777777" w:rsidR="007D0A62" w:rsidRPr="007D0A62" w:rsidRDefault="007D0A62" w:rsidP="007D0A62">
      <w:pPr>
        <w:rPr>
          <w:lang w:val="en-GB"/>
        </w:rPr>
      </w:pPr>
    </w:p>
    <w:p w14:paraId="0DCFE557" w14:textId="5535DEA9" w:rsidR="00BC0C22" w:rsidRDefault="00BC0C22" w:rsidP="005D6F5A">
      <w:pPr>
        <w:rPr>
          <w:lang w:val="en-GB"/>
        </w:rPr>
      </w:pPr>
    </w:p>
    <w:p w14:paraId="0EABED3D" w14:textId="74B8E997" w:rsidR="00BC0C22" w:rsidRDefault="00BC0C22" w:rsidP="005D6F5A">
      <w:pPr>
        <w:rPr>
          <w:lang w:val="en-GB"/>
        </w:rPr>
      </w:pPr>
    </w:p>
    <w:p w14:paraId="74E63B0A" w14:textId="3F73F222" w:rsidR="00BC0C22" w:rsidRDefault="00BC0C22" w:rsidP="005D6F5A">
      <w:pPr>
        <w:rPr>
          <w:lang w:val="en-GB"/>
        </w:rPr>
      </w:pPr>
    </w:p>
    <w:p w14:paraId="5E1CD3CC" w14:textId="12F623F6" w:rsidR="00BC0C22" w:rsidRDefault="00BC0C22" w:rsidP="005D6F5A">
      <w:pPr>
        <w:rPr>
          <w:lang w:val="en-GB"/>
        </w:rPr>
      </w:pPr>
    </w:p>
    <w:p w14:paraId="07CE4899" w14:textId="0FC3B9DA" w:rsidR="00BC0C22" w:rsidRDefault="00BC0C22" w:rsidP="005D6F5A">
      <w:pPr>
        <w:rPr>
          <w:lang w:val="en-GB"/>
        </w:rPr>
      </w:pPr>
    </w:p>
    <w:p w14:paraId="62BD905F" w14:textId="1D5884D9" w:rsidR="00BC0C22" w:rsidRDefault="00BC0C22" w:rsidP="005D6F5A">
      <w:pPr>
        <w:rPr>
          <w:lang w:val="en-GB"/>
        </w:rPr>
      </w:pPr>
    </w:p>
    <w:p w14:paraId="67ED47BB" w14:textId="14E5B50A" w:rsidR="00BC0C22" w:rsidRDefault="00BC0C22" w:rsidP="005D6F5A">
      <w:pPr>
        <w:rPr>
          <w:lang w:val="en-GB"/>
        </w:rPr>
      </w:pPr>
    </w:p>
    <w:p w14:paraId="4B5F0DE2" w14:textId="77777777" w:rsidR="00BC0C22" w:rsidRDefault="00BC0C22" w:rsidP="005D6F5A">
      <w:pPr>
        <w:rPr>
          <w:lang w:val="en-GB"/>
        </w:rPr>
      </w:pPr>
    </w:p>
    <w:p w14:paraId="76E594BA" w14:textId="0A0492C6" w:rsidR="00BC0C22" w:rsidRDefault="00BC0C22" w:rsidP="00BC0C22">
      <w:pPr>
        <w:pStyle w:val="Titolo2"/>
        <w:rPr>
          <w:lang w:val="en-GB"/>
        </w:rPr>
      </w:pPr>
      <w:proofErr w:type="spellStart"/>
      <w:r>
        <w:rPr>
          <w:lang w:val="en-GB"/>
        </w:rPr>
        <w:lastRenderedPageBreak/>
        <w:t>Profilo</w:t>
      </w:r>
      <w:proofErr w:type="spellEnd"/>
      <w:r>
        <w:rPr>
          <w:lang w:val="en-GB"/>
        </w:rPr>
        <w:t xml:space="preserve"> di test (</w:t>
      </w:r>
      <w:proofErr w:type="spellStart"/>
      <w:r>
        <w:rPr>
          <w:lang w:val="en-GB"/>
        </w:rPr>
        <w:t>admin_test_</w:t>
      </w:r>
      <w:proofErr w:type="gramStart"/>
      <w:r>
        <w:rPr>
          <w:lang w:val="en-GB"/>
        </w:rPr>
        <w:t>kyctech.json</w:t>
      </w:r>
      <w:proofErr w:type="spellEnd"/>
      <w:proofErr w:type="gramEnd"/>
      <w:r>
        <w:rPr>
          <w:lang w:val="en-GB"/>
        </w:rPr>
        <w:t>)</w:t>
      </w:r>
    </w:p>
    <w:p w14:paraId="322E7EF5" w14:textId="1FD4CD8D" w:rsidR="00BC0C22" w:rsidRDefault="00BC0C22" w:rsidP="005D6F5A">
      <w:pPr>
        <w:rPr>
          <w:lang w:val="en-GB"/>
        </w:rPr>
      </w:pPr>
    </w:p>
    <w:p w14:paraId="41DE53D8" w14:textId="26A0580E" w:rsidR="0000777E" w:rsidRPr="0000777E" w:rsidRDefault="0000777E" w:rsidP="005D6F5A">
      <w:r w:rsidRPr="0000777E">
        <w:t>Aggiung</w:t>
      </w:r>
      <w:r>
        <w:t>ere</w:t>
      </w:r>
      <w:r w:rsidRPr="0000777E">
        <w:t xml:space="preserve"> </w:t>
      </w:r>
      <w:r>
        <w:t>le entry delle maschere</w:t>
      </w:r>
      <w:r w:rsidRPr="0000777E">
        <w:t xml:space="preserve"> scelt</w:t>
      </w:r>
      <w:r>
        <w:t>e per ospitare il servizio</w:t>
      </w:r>
      <w:r w:rsidRPr="0000777E">
        <w:t xml:space="preserve"> sotto </w:t>
      </w:r>
      <w:r>
        <w:t>“</w:t>
      </w:r>
      <w:proofErr w:type="spellStart"/>
      <w:r>
        <w:t>externalSources</w:t>
      </w:r>
      <w:proofErr w:type="spellEnd"/>
      <w:r>
        <w:t>”</w:t>
      </w:r>
      <w:r w:rsidRPr="0000777E">
        <w:t>.</w:t>
      </w:r>
    </w:p>
    <w:p w14:paraId="7845D1E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{</w:t>
      </w:r>
    </w:p>
    <w:p w14:paraId="2992B96D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"$schema"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"../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profiles.schema.json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CE06615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"menu"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47B92B84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"allow"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5C7326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"*"</w:t>
      </w:r>
    </w:p>
    <w:p w14:paraId="65E5963F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],</w:t>
      </w:r>
    </w:p>
    <w:p w14:paraId="33C1E041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"deny"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</w:t>
      </w:r>
    </w:p>
    <w:p w14:paraId="2FC4F0A3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},</w:t>
      </w:r>
    </w:p>
    <w:p w14:paraId="31505A95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"name"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admin_test_kyctech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2AFD6E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"tables"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5ED42E6A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"allow"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0D0571E7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"*"</w:t>
      </w:r>
    </w:p>
    <w:p w14:paraId="24EF52C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],</w:t>
      </w:r>
    </w:p>
    <w:p w14:paraId="0C478E6A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"deny"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302F1E20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proofErr w:type="gram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</w:t>
      </w:r>
      <w:proofErr w:type="gram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_keys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1AA36C2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readOnly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0A789BF7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proofErr w:type="gram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table</w:t>
      </w:r>
      <w:proofErr w:type="gram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_keys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50040202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queryCond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44CDF82B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externalSources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CB6639D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{</w:t>
      </w:r>
    </w:p>
    <w:p w14:paraId="6C183747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8627E8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"entry"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sondaggi</w:t>
      </w:r>
      <w:proofErr w:type="spellEnd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80D964D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8627E8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3C4BFD63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},</w:t>
      </w:r>
    </w:p>
    <w:p w14:paraId="4A448AB8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{</w:t>
      </w:r>
    </w:p>
    <w:p w14:paraId="428A80D2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8627E8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"entry"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sondaggi_somministrati</w:t>
      </w:r>
      <w:proofErr w:type="spellEnd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567CD92C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0EA44182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},</w:t>
      </w:r>
    </w:p>
    <w:p w14:paraId="4E71C781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  {</w:t>
      </w:r>
    </w:p>
    <w:p w14:paraId="7DFF914D" w14:textId="77777777" w:rsidR="00B667BD" w:rsidRPr="008627E8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8627E8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"entry"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: </w:t>
      </w:r>
      <w:r w:rsidRPr="008627E8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proofErr w:type="spellStart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domande_sezioni_sub_of_somministrazioni</w:t>
      </w:r>
      <w:proofErr w:type="spellEnd"/>
      <w:r w:rsidRPr="008627E8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,</w:t>
      </w:r>
    </w:p>
    <w:p w14:paraId="50763753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62354AD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}</w:t>
      </w:r>
    </w:p>
    <w:p w14:paraId="3184CBDC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]</w:t>
      </w:r>
    </w:p>
    <w:p w14:paraId="4E8D81C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}</w:t>
      </w:r>
    </w:p>
    <w:p w14:paraId="25B87461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}</w:t>
      </w:r>
    </w:p>
    <w:p w14:paraId="7DCCA873" w14:textId="77777777" w:rsidR="00BC0C22" w:rsidRPr="007D0A62" w:rsidRDefault="00BC0C22" w:rsidP="005D6F5A">
      <w:pPr>
        <w:rPr>
          <w:lang w:val="en-GB"/>
        </w:rPr>
      </w:pPr>
    </w:p>
    <w:p w14:paraId="0916E4E6" w14:textId="4E57F823" w:rsidR="00A174BD" w:rsidRPr="0000777E" w:rsidRDefault="00A174BD" w:rsidP="005D6F5A"/>
    <w:p w14:paraId="1FD7337A" w14:textId="1DDEA437" w:rsidR="00A174BD" w:rsidRPr="0000777E" w:rsidRDefault="00A174BD" w:rsidP="005D6F5A"/>
    <w:p w14:paraId="014EA41B" w14:textId="40FA5648" w:rsidR="00A174BD" w:rsidRPr="0000777E" w:rsidRDefault="00A174BD" w:rsidP="005D6F5A"/>
    <w:p w14:paraId="5ECCE405" w14:textId="75546D47" w:rsidR="00A174BD" w:rsidRPr="0000777E" w:rsidRDefault="00A174BD" w:rsidP="005D6F5A"/>
    <w:p w14:paraId="42F1385A" w14:textId="3B0B9C67" w:rsidR="00A174BD" w:rsidRPr="0000777E" w:rsidRDefault="00A174BD" w:rsidP="005D6F5A"/>
    <w:p w14:paraId="477BEEBD" w14:textId="7882A1E6" w:rsidR="00A174BD" w:rsidRPr="0000777E" w:rsidRDefault="00A174BD" w:rsidP="005D6F5A"/>
    <w:p w14:paraId="4689DB35" w14:textId="5626A9A1" w:rsidR="00A174BD" w:rsidRDefault="00AE647C" w:rsidP="0000777E">
      <w:pPr>
        <w:pStyle w:val="Titolo2"/>
      </w:pPr>
      <w:r>
        <w:lastRenderedPageBreak/>
        <w:t>Bottone e f</w:t>
      </w:r>
      <w:r w:rsidR="0000777E">
        <w:t>unzione chiamata al click (</w:t>
      </w:r>
      <w:r>
        <w:t xml:space="preserve">su </w:t>
      </w:r>
      <w:proofErr w:type="spellStart"/>
      <w:r w:rsidR="0000777E">
        <w:t>dynamic-</w:t>
      </w:r>
      <w:proofErr w:type="gramStart"/>
      <w:r w:rsidR="0000777E">
        <w:t>form.component</w:t>
      </w:r>
      <w:proofErr w:type="spellEnd"/>
      <w:proofErr w:type="gramEnd"/>
      <w:r w:rsidR="0000777E">
        <w:t>)</w:t>
      </w:r>
    </w:p>
    <w:p w14:paraId="24465D88" w14:textId="29CC56EC" w:rsidR="00AE647C" w:rsidRDefault="00AE647C" w:rsidP="00AE647C"/>
    <w:p w14:paraId="1F2F5AD4" w14:textId="22EF21B4" w:rsidR="00AE647C" w:rsidRPr="00AE647C" w:rsidRDefault="00AE647C" w:rsidP="00AE647C">
      <w:r w:rsidRPr="00AE647C">
        <w:t xml:space="preserve">Aggiungere </w:t>
      </w:r>
      <w:r>
        <w:t xml:space="preserve">nel foglio .html </w:t>
      </w:r>
      <w:r w:rsidRPr="00AE647C">
        <w:t>sotto &lt;/ng-container&gt; i</w:t>
      </w:r>
      <w:r>
        <w:t xml:space="preserve">l bottone “Check in Global Watchlist” </w:t>
      </w:r>
    </w:p>
    <w:p w14:paraId="0CE6FAE8" w14:textId="1A116E9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form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style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"margin-left: 1%; margin-right: 1%; width: 98%; margin-bottom: 1%; margin-top: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1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%;"</w:t>
      </w:r>
    </w:p>
    <w:p w14:paraId="1434475D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</w:t>
      </w:r>
      <w:proofErr w:type="spellStart"/>
      <w:proofErr w:type="gram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style.background</w:t>
      </w:r>
      <w:proofErr w:type="gram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-color</w:t>
      </w:r>
      <w:proofErr w:type="spell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isQuickAdd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? 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'transparent'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whitesmoke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'"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class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'p-0 mat-elevation-z2 dynamic-form'</w:t>
      </w:r>
    </w:p>
    <w:p w14:paraId="34A26D4A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formGroup</w:t>
      </w:r>
      <w:proofErr w:type="spell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[id]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formName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(submit)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onSubmit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$event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564773B1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ng-container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*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ngFor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let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field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of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fields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dynamicField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[field]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field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[group]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</w:p>
    <w:p w14:paraId="0E2E35E7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readOnlyPage</w:t>
      </w:r>
      <w:proofErr w:type="spell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readOnlyPage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1DD6A846" w14:textId="76BC283E" w:rsid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&lt;/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ng-container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2B60B954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14:paraId="4F025899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button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*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ngIf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showKycTechButton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mat-button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(click)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proofErr w:type="gramStart"/>
      <w:r w:rsidRPr="00AE647C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gram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280DD740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&lt;</w:t>
      </w:r>
      <w:proofErr w:type="spellStart"/>
      <w:r w:rsidRPr="00AE647C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mat-icon</w:t>
      </w:r>
      <w:proofErr w:type="spellEnd"/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&gt;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update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&lt;/</w:t>
      </w:r>
      <w:proofErr w:type="spellStart"/>
      <w:r w:rsidRPr="00AE647C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mat-icon</w:t>
      </w:r>
      <w:proofErr w:type="spellEnd"/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&gt;</w:t>
      </w:r>
    </w:p>
    <w:p w14:paraId="36077AC8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Check in Global Watchlist</w:t>
      </w:r>
    </w:p>
    <w:p w14:paraId="57FE1DE7" w14:textId="38B28716" w:rsid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&lt;/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button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33F519FB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14:paraId="4ACDF930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&lt;/</w:t>
      </w:r>
      <w:proofErr w:type="spellStart"/>
      <w:r w:rsidRPr="00AE647C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form</w:t>
      </w:r>
      <w:proofErr w:type="spellEnd"/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&gt;</w:t>
      </w:r>
    </w:p>
    <w:p w14:paraId="32887C74" w14:textId="77777777" w:rsidR="00AE647C" w:rsidRPr="00AE647C" w:rsidRDefault="00AE647C" w:rsidP="00AE647C"/>
    <w:p w14:paraId="0643F012" w14:textId="65E66B34" w:rsidR="008516E3" w:rsidRDefault="008516E3" w:rsidP="005D6F5A"/>
    <w:p w14:paraId="53ABA453" w14:textId="59C38B36" w:rsidR="0000777E" w:rsidRDefault="00AE647C" w:rsidP="005D6F5A">
      <w:r>
        <w:t>Aggiungere nel foglio .</w:t>
      </w:r>
      <w:proofErr w:type="spellStart"/>
      <w:r>
        <w:t>ts</w:t>
      </w:r>
      <w:proofErr w:type="spellEnd"/>
      <w:r w:rsidR="00D76FF2">
        <w:t xml:space="preserve"> qualcosa di simile al seguente, e creare la funzione lambda associata</w:t>
      </w:r>
      <w:r w:rsidR="00423F99">
        <w:t xml:space="preserve"> nella quale chiamerò un’altra lambda per “uscire” dal VPC</w:t>
      </w:r>
    </w:p>
    <w:p w14:paraId="6D9DF6B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proofErr w:type="spellStart"/>
      <w:proofErr w:type="gramStart"/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600E89B8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const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14:paraId="28C648E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// at the moment we only handle </w:t>
      </w:r>
      <w:proofErr w:type="spellStart"/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Archiflow</w:t>
      </w:r>
      <w:proofErr w:type="spellEnd"/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import </w:t>
      </w:r>
    </w:p>
    <w:p w14:paraId="59E7F02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spellStart"/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importDataSource</w:t>
      </w:r>
      <w:proofErr w:type="spellEnd"/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===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31F4FC6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showLoadingDialog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'Connecting to Regulat.io'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'Please wait...'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1E830AE1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subscriptions</w:t>
      </w:r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push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backendService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subscribe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( </w:t>
      </w:r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get the number of records</w:t>
      </w:r>
    </w:p>
    <w:p w14:paraId="244513F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091B7D04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_console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log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7E97C23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1F02A7ED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showLoadingDialog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'Retrieving records from Regulat.io'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'Please wait...'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43F0F0F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proofErr w:type="gram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proofErr w:type="spellEnd"/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===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'OK'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0D58DA3F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subscriptions</w:t>
      </w:r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push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backendService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numRecords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subscribe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</w:p>
    <w:p w14:paraId="24B9644D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innerResult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7749A76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_console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log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innerResult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5FA7F48E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===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'OK'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495DD935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spellStart"/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loadData</w:t>
      </w:r>
      <w:proofErr w:type="spellEnd"/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30629621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51263B9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showSuccessToast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'Successfully updated!'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); </w:t>
      </w:r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show success toast</w:t>
      </w:r>
    </w:p>
    <w:p w14:paraId="42C8F44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lastRenderedPageBreak/>
        <w:t xml:space="preserve">                }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324F711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2CB2C63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616B08A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}</w:t>
      </w:r>
    </w:p>
    <w:p w14:paraId="6238560B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},</w:t>
      </w:r>
    </w:p>
    <w:p w14:paraId="2649E09B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innerError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7B3A506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072B852B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2BA07EF1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}</w:t>
      </w:r>
    </w:p>
    <w:p w14:paraId="47329F7E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));</w:t>
      </w:r>
    </w:p>
    <w:p w14:paraId="7C1D8A99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}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145B0A05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039C0DCE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14CA3CD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}</w:t>
      </w:r>
    </w:p>
    <w:p w14:paraId="2D8D46B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},</w:t>
      </w:r>
    </w:p>
    <w:p w14:paraId="1FDDE9C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error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1F5EBD08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10869CCC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1739FD20" w14:textId="77777777" w:rsidR="00D76FF2" w:rsidRPr="008627E8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14:paraId="26B08540" w14:textId="77777777" w:rsidR="00D76FF2" w:rsidRPr="008627E8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  ));</w:t>
      </w:r>
    </w:p>
    <w:p w14:paraId="5CF4ACCF" w14:textId="77777777" w:rsidR="00D76FF2" w:rsidRPr="008627E8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}</w:t>
      </w:r>
    </w:p>
    <w:p w14:paraId="319662C2" w14:textId="77777777" w:rsidR="00D76FF2" w:rsidRPr="008627E8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8627E8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}</w:t>
      </w:r>
    </w:p>
    <w:p w14:paraId="1FC2E331" w14:textId="1DD36D5B" w:rsidR="008516E3" w:rsidRPr="008627E8" w:rsidRDefault="008516E3" w:rsidP="005D6F5A"/>
    <w:p w14:paraId="0B83AE1C" w14:textId="3D656868" w:rsidR="00423F99" w:rsidRDefault="00423F99" w:rsidP="005D6F5A"/>
    <w:p w14:paraId="76632928" w14:textId="77777777" w:rsidR="00476DE3" w:rsidRPr="008627E8" w:rsidRDefault="00476DE3" w:rsidP="005D6F5A"/>
    <w:p w14:paraId="1DA0C7E8" w14:textId="39BA6652" w:rsidR="00423F99" w:rsidRPr="008627E8" w:rsidRDefault="00423F99" w:rsidP="00423F99">
      <w:pPr>
        <w:pStyle w:val="Titolo2"/>
      </w:pPr>
      <w:r w:rsidRPr="008627E8">
        <w:t xml:space="preserve">DB </w:t>
      </w:r>
      <w:proofErr w:type="spellStart"/>
      <w:r w:rsidRPr="008627E8">
        <w:t>PostgreSQL</w:t>
      </w:r>
      <w:proofErr w:type="spellEnd"/>
    </w:p>
    <w:p w14:paraId="748E2693" w14:textId="18818F5C" w:rsidR="00CA42F4" w:rsidRDefault="00423F99" w:rsidP="005D6F5A">
      <w:r w:rsidRPr="00423F99">
        <w:t>Creare tabella dedicate alla r</w:t>
      </w:r>
      <w:r>
        <w:t>isposta sotto lo schema imports e creare funzione di compilazione questionario automatica sulla base della risposta.</w:t>
      </w:r>
    </w:p>
    <w:p w14:paraId="79049377" w14:textId="552ED964" w:rsidR="00CA42F4" w:rsidRDefault="00CA42F4" w:rsidP="005D6F5A"/>
    <w:p w14:paraId="0156C6E5" w14:textId="77777777" w:rsidR="00476DE3" w:rsidRPr="00423F99" w:rsidRDefault="00476DE3" w:rsidP="005D6F5A"/>
    <w:p w14:paraId="1888A9FA" w14:textId="4452FB52" w:rsidR="008516E3" w:rsidRPr="00423F99" w:rsidRDefault="00CA42F4" w:rsidP="00CA42F4">
      <w:pPr>
        <w:pStyle w:val="Titolo2"/>
      </w:pPr>
      <w:r>
        <w:t>Chiamata e risposta REST API</w:t>
      </w:r>
    </w:p>
    <w:p w14:paraId="7B01E35E" w14:textId="49C198B0" w:rsidR="003A099F" w:rsidRDefault="00CA42F4" w:rsidP="005D6F5A">
      <w:r>
        <w:t xml:space="preserve">Fare riferimento alla collezione </w:t>
      </w:r>
      <w:proofErr w:type="spellStart"/>
      <w:r>
        <w:t>postman</w:t>
      </w:r>
      <w:proofErr w:type="spellEnd"/>
      <w:r>
        <w:t xml:space="preserve">: </w:t>
      </w:r>
      <w:hyperlink r:id="rId11" w:history="1">
        <w:r w:rsidR="003A099F" w:rsidRPr="00BE3FF7">
          <w:rPr>
            <w:rStyle w:val="Collegamentoipertestuale"/>
          </w:rPr>
          <w:t>https://www.getpostman.com/collections/1523eb204a5eb9866739</w:t>
        </w:r>
      </w:hyperlink>
    </w:p>
    <w:p w14:paraId="230B717B" w14:textId="0AE84732" w:rsidR="003A099F" w:rsidRDefault="003A099F" w:rsidP="005D6F5A">
      <w:r>
        <w:t>In questa collezione c’è la generazione di un access token (</w:t>
      </w:r>
      <w:proofErr w:type="spellStart"/>
      <w:r w:rsidRPr="003A099F">
        <w:rPr>
          <w:b/>
          <w:bCs/>
          <w:i/>
          <w:iCs/>
        </w:rPr>
        <w:t>Auth</w:t>
      </w:r>
      <w:proofErr w:type="spellEnd"/>
      <w:r w:rsidRPr="003A099F">
        <w:rPr>
          <w:b/>
          <w:bCs/>
          <w:i/>
          <w:iCs/>
        </w:rPr>
        <w:t>/token</w:t>
      </w:r>
      <w:r>
        <w:t>) e le due diverse chiamate (</w:t>
      </w:r>
      <w:proofErr w:type="spellStart"/>
      <w:r>
        <w:t>person</w:t>
      </w:r>
      <w:proofErr w:type="spellEnd"/>
      <w:r>
        <w:t xml:space="preserve"> </w:t>
      </w:r>
      <w:r w:rsidRPr="003A099F">
        <w:rPr>
          <w:b/>
          <w:bCs/>
          <w:i/>
          <w:iCs/>
        </w:rPr>
        <w:t>api/</w:t>
      </w:r>
      <w:proofErr w:type="spellStart"/>
      <w:r w:rsidRPr="003A099F">
        <w:rPr>
          <w:b/>
          <w:bCs/>
          <w:i/>
          <w:iCs/>
        </w:rPr>
        <w:t>kyc</w:t>
      </w:r>
      <w:proofErr w:type="spellEnd"/>
      <w:r w:rsidRPr="003A099F">
        <w:rPr>
          <w:b/>
          <w:bCs/>
          <w:i/>
          <w:iCs/>
        </w:rPr>
        <w:t>/v1/</w:t>
      </w:r>
      <w:proofErr w:type="spellStart"/>
      <w:r w:rsidRPr="003A099F">
        <w:rPr>
          <w:b/>
          <w:bCs/>
          <w:i/>
          <w:iCs/>
        </w:rPr>
        <w:t>person</w:t>
      </w:r>
      <w:proofErr w:type="spellEnd"/>
      <w:r>
        <w:t xml:space="preserve"> o company </w:t>
      </w:r>
      <w:r w:rsidRPr="003A099F">
        <w:rPr>
          <w:b/>
          <w:bCs/>
          <w:i/>
          <w:iCs/>
        </w:rPr>
        <w:t>api/</w:t>
      </w:r>
      <w:proofErr w:type="spellStart"/>
      <w:r w:rsidRPr="003A099F">
        <w:rPr>
          <w:b/>
          <w:bCs/>
          <w:i/>
          <w:iCs/>
        </w:rPr>
        <w:t>kyc</w:t>
      </w:r>
      <w:proofErr w:type="spellEnd"/>
      <w:r w:rsidRPr="003A099F">
        <w:rPr>
          <w:b/>
          <w:bCs/>
          <w:i/>
          <w:iCs/>
        </w:rPr>
        <w:t>/v1/company</w:t>
      </w:r>
      <w:r>
        <w:t>) oltre alla chiamata che restituisce il numero di scansioni effettuate (</w:t>
      </w:r>
      <w:r w:rsidRPr="003A099F">
        <w:rPr>
          <w:b/>
          <w:bCs/>
          <w:i/>
          <w:iCs/>
        </w:rPr>
        <w:t>api/</w:t>
      </w:r>
      <w:proofErr w:type="spellStart"/>
      <w:r w:rsidRPr="003A099F">
        <w:rPr>
          <w:b/>
          <w:bCs/>
          <w:i/>
          <w:iCs/>
        </w:rPr>
        <w:t>kyc</w:t>
      </w:r>
      <w:proofErr w:type="spellEnd"/>
      <w:r w:rsidRPr="003A099F">
        <w:rPr>
          <w:b/>
          <w:bCs/>
          <w:i/>
          <w:iCs/>
        </w:rPr>
        <w:t>/v1/</w:t>
      </w:r>
      <w:proofErr w:type="spellStart"/>
      <w:r w:rsidRPr="003A099F">
        <w:rPr>
          <w:b/>
          <w:bCs/>
          <w:i/>
          <w:iCs/>
        </w:rPr>
        <w:t>scans</w:t>
      </w:r>
      <w:proofErr w:type="spellEnd"/>
      <w:r>
        <w:t>).</w:t>
      </w:r>
    </w:p>
    <w:p w14:paraId="18D6F9A0" w14:textId="2B24CF34" w:rsidR="00CA42F4" w:rsidRDefault="00CA42F4" w:rsidP="005D6F5A"/>
    <w:p w14:paraId="469C7B2B" w14:textId="7C2DE986" w:rsidR="00111CF5" w:rsidRDefault="00111CF5" w:rsidP="005D6F5A"/>
    <w:p w14:paraId="0864AFC5" w14:textId="19B7D63C" w:rsidR="00111CF5" w:rsidRDefault="00111CF5" w:rsidP="005D6F5A"/>
    <w:p w14:paraId="3CA28215" w14:textId="416521A4" w:rsidR="00111CF5" w:rsidRDefault="00111CF5" w:rsidP="005D6F5A"/>
    <w:p w14:paraId="111D197B" w14:textId="77777777" w:rsidR="00476DE3" w:rsidRDefault="00476DE3" w:rsidP="005D6F5A"/>
    <w:p w14:paraId="6A7C3DB6" w14:textId="702A80DF" w:rsidR="003A099F" w:rsidRPr="008627E8" w:rsidRDefault="003A099F" w:rsidP="003A099F">
      <w:pPr>
        <w:pStyle w:val="Titolo1"/>
      </w:pPr>
      <w:r w:rsidRPr="008627E8">
        <w:lastRenderedPageBreak/>
        <w:t>RIFERIMENTI UTILI</w:t>
      </w:r>
    </w:p>
    <w:p w14:paraId="69B73D9A" w14:textId="35C33309" w:rsidR="00CA42F4" w:rsidRPr="008627E8" w:rsidRDefault="00CA42F4" w:rsidP="005D6F5A"/>
    <w:p w14:paraId="1C899DF0" w14:textId="6BA850BC" w:rsidR="00CA42F4" w:rsidRPr="008627E8" w:rsidRDefault="003A099F" w:rsidP="005D6F5A">
      <w:r w:rsidRPr="008627E8">
        <w:t xml:space="preserve">Yves </w:t>
      </w:r>
      <w:proofErr w:type="spellStart"/>
      <w:r w:rsidRPr="008627E8">
        <w:t>Glodt</w:t>
      </w:r>
      <w:proofErr w:type="spellEnd"/>
      <w:r w:rsidRPr="008627E8">
        <w:t xml:space="preserve"> (Senior IT): +352 661 45 83 06, </w:t>
      </w:r>
      <w:hyperlink r:id="rId12" w:history="1">
        <w:r w:rsidRPr="008627E8">
          <w:rPr>
            <w:rStyle w:val="Collegamentoipertestuale"/>
          </w:rPr>
          <w:t>yves.glodt@maqit.lu</w:t>
        </w:r>
      </w:hyperlink>
    </w:p>
    <w:p w14:paraId="432AA339" w14:textId="543F083A" w:rsidR="003A099F" w:rsidRPr="008627E8" w:rsidRDefault="00111CF5" w:rsidP="005D6F5A">
      <w:r w:rsidRPr="008627E8">
        <w:t xml:space="preserve">Thierry </w:t>
      </w:r>
      <w:proofErr w:type="spellStart"/>
      <w:r w:rsidRPr="008627E8">
        <w:t>Andrè</w:t>
      </w:r>
      <w:proofErr w:type="spellEnd"/>
      <w:r w:rsidRPr="008627E8">
        <w:t xml:space="preserve"> (Partner): +352 691 505 110, </w:t>
      </w:r>
      <w:hyperlink r:id="rId13" w:history="1">
        <w:r w:rsidRPr="008627E8">
          <w:rPr>
            <w:rStyle w:val="Collegamentoipertestuale"/>
          </w:rPr>
          <w:t>thierry.andre@maqit.lu</w:t>
        </w:r>
      </w:hyperlink>
    </w:p>
    <w:p w14:paraId="112B875E" w14:textId="77777777" w:rsidR="00111CF5" w:rsidRPr="008627E8" w:rsidRDefault="00111CF5" w:rsidP="005D6F5A"/>
    <w:p w14:paraId="44A08EE0" w14:textId="5E95FD9E" w:rsidR="003A099F" w:rsidRPr="008627E8" w:rsidRDefault="003A099F" w:rsidP="005D6F5A"/>
    <w:p w14:paraId="3B2F72DC" w14:textId="2656414F" w:rsidR="003A099F" w:rsidRPr="008627E8" w:rsidRDefault="003A099F" w:rsidP="005D6F5A"/>
    <w:p w14:paraId="56142FF1" w14:textId="5F800BE3" w:rsidR="003A099F" w:rsidRPr="008627E8" w:rsidRDefault="003A099F" w:rsidP="005D6F5A"/>
    <w:p w14:paraId="4E54ED6A" w14:textId="77777777" w:rsidR="003A099F" w:rsidRPr="008627E8" w:rsidRDefault="003A099F" w:rsidP="005D6F5A"/>
    <w:p w14:paraId="508FDE9E" w14:textId="2467434D" w:rsidR="00CA42F4" w:rsidRDefault="00CA42F4" w:rsidP="005D6F5A"/>
    <w:p w14:paraId="288D9C9E" w14:textId="5BBE235A" w:rsidR="00476DE3" w:rsidRDefault="00476DE3" w:rsidP="005D6F5A"/>
    <w:p w14:paraId="285F1840" w14:textId="63321FF2" w:rsidR="00476DE3" w:rsidRDefault="00476DE3" w:rsidP="005D6F5A"/>
    <w:p w14:paraId="150078CF" w14:textId="4E275445" w:rsidR="00476DE3" w:rsidRDefault="00476DE3" w:rsidP="005D6F5A"/>
    <w:p w14:paraId="55D8C850" w14:textId="78897874" w:rsidR="00476DE3" w:rsidRDefault="00476DE3" w:rsidP="005D6F5A"/>
    <w:p w14:paraId="4CDF00B6" w14:textId="222B28A6" w:rsidR="00476DE3" w:rsidRDefault="00476DE3" w:rsidP="005D6F5A"/>
    <w:p w14:paraId="6CC33CAC" w14:textId="18FB808F" w:rsidR="00476DE3" w:rsidRDefault="00476DE3" w:rsidP="005D6F5A"/>
    <w:p w14:paraId="037F9AFC" w14:textId="51696F64" w:rsidR="00476DE3" w:rsidRDefault="00476DE3" w:rsidP="005D6F5A"/>
    <w:p w14:paraId="54E331DC" w14:textId="2AFC994B" w:rsidR="00476DE3" w:rsidRDefault="00476DE3" w:rsidP="005D6F5A"/>
    <w:p w14:paraId="379199F4" w14:textId="67CBF8F5" w:rsidR="00476DE3" w:rsidRDefault="00476DE3" w:rsidP="005D6F5A"/>
    <w:p w14:paraId="171ACE9C" w14:textId="77777777" w:rsidR="00476DE3" w:rsidRPr="008627E8" w:rsidRDefault="00476DE3" w:rsidP="005D6F5A"/>
    <w:p w14:paraId="41A3F9EE" w14:textId="77777777" w:rsidR="008516E3" w:rsidRPr="008627E8" w:rsidRDefault="008516E3" w:rsidP="005D6F5A"/>
    <w:p w14:paraId="3D59A347" w14:textId="77777777" w:rsidR="006F2EF6" w:rsidRPr="008627E8" w:rsidRDefault="006F2EF6" w:rsidP="005D6F5A"/>
    <w:p w14:paraId="35732E4C" w14:textId="060E2A51" w:rsidR="008A4C7C" w:rsidRDefault="006F2EF6" w:rsidP="006F2EF6">
      <w:pPr>
        <w:ind w:firstLine="708"/>
      </w:pPr>
      <w:r>
        <w:t>Data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Timbro e firma per approvazione</w:t>
      </w:r>
    </w:p>
    <w:p w14:paraId="2A5F29E4" w14:textId="1FD6D5AA" w:rsidR="006F2EF6" w:rsidRDefault="006F2EF6" w:rsidP="005D6F5A"/>
    <w:p w14:paraId="368ADB53" w14:textId="2354087B" w:rsidR="008A4C7C" w:rsidRDefault="006F2EF6" w:rsidP="005D6F5A">
      <w:r>
        <w:t>…………………………………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.……………………………………………………….</w:t>
      </w:r>
    </w:p>
    <w:p w14:paraId="70AB1168" w14:textId="6DC7BF16" w:rsidR="008A4C7C" w:rsidRDefault="008A4C7C" w:rsidP="005D6F5A"/>
    <w:p w14:paraId="0AEC2FBF" w14:textId="21F05D66" w:rsidR="008A4C7C" w:rsidRDefault="008A4C7C" w:rsidP="005D6F5A"/>
    <w:sectPr w:rsidR="008A4C7C" w:rsidSect="002806EB">
      <w:headerReference w:type="default" r:id="rId14"/>
      <w:footerReference w:type="default" r:id="rId15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42266" w14:textId="77777777" w:rsidR="003F4DCF" w:rsidRDefault="003F4DCF" w:rsidP="00ED2D10">
      <w:pPr>
        <w:spacing w:after="0" w:line="240" w:lineRule="auto"/>
      </w:pPr>
      <w:r>
        <w:separator/>
      </w:r>
    </w:p>
  </w:endnote>
  <w:endnote w:type="continuationSeparator" w:id="0">
    <w:p w14:paraId="340287D7" w14:textId="77777777" w:rsidR="003F4DCF" w:rsidRDefault="003F4DCF" w:rsidP="00ED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260291"/>
      <w:docPartObj>
        <w:docPartGallery w:val="Page Numbers (Bottom of Page)"/>
        <w:docPartUnique/>
      </w:docPartObj>
    </w:sdtPr>
    <w:sdtContent>
      <w:p w14:paraId="7F1C8160" w14:textId="04C08482" w:rsidR="00ED2D10" w:rsidRDefault="00ED2D10" w:rsidP="00ED2D10">
        <w:pPr>
          <w:pStyle w:val="Pidipagina"/>
          <w:jc w:val="center"/>
        </w:pPr>
        <w:r>
          <w:ptab w:relativeTo="margin" w:alignment="left" w:leader="none"/>
        </w:r>
        <w:r>
          <w:t xml:space="preserve">Pagina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</w:t>
        </w:r>
      </w:p>
    </w:sdtContent>
  </w:sdt>
  <w:p w14:paraId="035AA8EE" w14:textId="227AAEB2" w:rsidR="005D6F5A" w:rsidRPr="005D6F5A" w:rsidRDefault="00000000" w:rsidP="004D43EF">
    <w:pPr>
      <w:pStyle w:val="Pidipagina"/>
      <w:jc w:val="center"/>
      <w:rPr>
        <w:b/>
        <w:smallCaps/>
        <w:color w:val="002060"/>
        <w:sz w:val="20"/>
        <w:szCs w:val="20"/>
      </w:rPr>
    </w:pPr>
    <w:sdt>
      <w:sdtPr>
        <w:rPr>
          <w:b/>
          <w:smallCaps/>
          <w:color w:val="002060"/>
          <w:sz w:val="20"/>
          <w:szCs w:val="20"/>
        </w:rPr>
        <w:alias w:val="Titolo"/>
        <w:tag w:val=""/>
        <w:id w:val="-20450561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06B7F">
          <w:rPr>
            <w:b/>
            <w:smallCaps/>
            <w:color w:val="002060"/>
            <w:sz w:val="20"/>
            <w:szCs w:val="20"/>
          </w:rPr>
          <w:t>DOCUMENTO DI SPECIFICA AML-</w:t>
        </w:r>
        <w:proofErr w:type="spellStart"/>
        <w:r w:rsidR="00306B7F">
          <w:rPr>
            <w:b/>
            <w:smallCaps/>
            <w:color w:val="002060"/>
            <w:sz w:val="20"/>
            <w:szCs w:val="20"/>
          </w:rPr>
          <w:t>Scan</w:t>
        </w:r>
        <w:proofErr w:type="spellEnd"/>
        <w:r w:rsidR="00306B7F">
          <w:rPr>
            <w:b/>
            <w:smallCaps/>
            <w:color w:val="002060"/>
            <w:sz w:val="20"/>
            <w:szCs w:val="20"/>
          </w:rPr>
          <w:t xml:space="preserve"> Tool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D65FF" w14:textId="77777777" w:rsidR="003F4DCF" w:rsidRDefault="003F4DCF" w:rsidP="00ED2D10">
      <w:pPr>
        <w:spacing w:after="0" w:line="240" w:lineRule="auto"/>
      </w:pPr>
      <w:r>
        <w:separator/>
      </w:r>
    </w:p>
  </w:footnote>
  <w:footnote w:type="continuationSeparator" w:id="0">
    <w:p w14:paraId="399BAD2A" w14:textId="77777777" w:rsidR="003F4DCF" w:rsidRDefault="003F4DCF" w:rsidP="00ED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D166" w14:textId="21E098D1" w:rsidR="00ED2D10" w:rsidRPr="00681756" w:rsidRDefault="004212A7" w:rsidP="00681756">
    <w:pPr>
      <w:pStyle w:val="Intestazione"/>
      <w:jc w:val="center"/>
      <w:rPr>
        <w:b/>
        <w:bCs/>
        <w:u w:val="single"/>
      </w:rPr>
    </w:pPr>
    <w:r w:rsidRPr="00681756">
      <w:rPr>
        <w:b/>
        <w:bCs/>
        <w:noProof/>
        <w:sz w:val="28"/>
        <w:szCs w:val="28"/>
        <w:u w:val="single"/>
      </w:rPr>
      <w:drawing>
        <wp:anchor distT="0" distB="0" distL="114300" distR="114300" simplePos="0" relativeHeight="251659264" behindDoc="1" locked="0" layoutInCell="1" allowOverlap="1" wp14:anchorId="2D586B74" wp14:editId="5A55E6C5">
          <wp:simplePos x="0" y="0"/>
          <wp:positionH relativeFrom="margin">
            <wp:posOffset>5547360</wp:posOffset>
          </wp:positionH>
          <wp:positionV relativeFrom="paragraph">
            <wp:posOffset>-544830</wp:posOffset>
          </wp:positionV>
          <wp:extent cx="1181100" cy="1181100"/>
          <wp:effectExtent l="0" t="0" r="0" b="0"/>
          <wp:wrapTight wrapText="bothSides">
            <wp:wrapPolygon edited="0">
              <wp:start x="6968" y="5574"/>
              <wp:lineTo x="6271" y="10800"/>
              <wp:lineTo x="348" y="12890"/>
              <wp:lineTo x="348" y="14981"/>
              <wp:lineTo x="11148" y="15677"/>
              <wp:lineTo x="12890" y="15677"/>
              <wp:lineTo x="20903" y="14981"/>
              <wp:lineTo x="20903" y="13239"/>
              <wp:lineTo x="14981" y="11845"/>
              <wp:lineTo x="15677" y="10452"/>
              <wp:lineTo x="14284" y="7316"/>
              <wp:lineTo x="12890" y="5574"/>
              <wp:lineTo x="6968" y="5574"/>
            </wp:wrapPolygon>
          </wp:wrapTight>
          <wp:docPr id="5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564"/>
    <w:multiLevelType w:val="hybridMultilevel"/>
    <w:tmpl w:val="F762F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B0D06"/>
    <w:multiLevelType w:val="hybridMultilevel"/>
    <w:tmpl w:val="F2623620"/>
    <w:lvl w:ilvl="0" w:tplc="C64C09E2">
      <w:start w:val="1"/>
      <w:numFmt w:val="decimal"/>
      <w:lvlText w:val="%1)"/>
      <w:lvlJc w:val="left"/>
      <w:pPr>
        <w:ind w:left="720" w:hanging="493"/>
      </w:pPr>
      <w:rPr>
        <w:rFonts w:hint="default"/>
        <w:b/>
        <w:bCs/>
        <w:color w:val="000000" w:themeColor="text1"/>
        <w:sz w:val="28"/>
        <w:szCs w:val="28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B63CF"/>
    <w:multiLevelType w:val="multilevel"/>
    <w:tmpl w:val="C270E7C0"/>
    <w:lvl w:ilvl="0">
      <w:start w:val="1"/>
      <w:numFmt w:val="decimal"/>
      <w:lvlText w:val="%1"/>
      <w:lvlJc w:val="left"/>
      <w:pPr>
        <w:ind w:left="360" w:firstLine="1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0C456F5"/>
    <w:multiLevelType w:val="hybridMultilevel"/>
    <w:tmpl w:val="66506EF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66D59"/>
    <w:multiLevelType w:val="hybridMultilevel"/>
    <w:tmpl w:val="7012BF7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BE6AB9"/>
    <w:multiLevelType w:val="hybridMultilevel"/>
    <w:tmpl w:val="FBC8F11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796D87"/>
    <w:multiLevelType w:val="hybridMultilevel"/>
    <w:tmpl w:val="3DA6922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0F9C"/>
    <w:multiLevelType w:val="hybridMultilevel"/>
    <w:tmpl w:val="1B5AD602"/>
    <w:lvl w:ilvl="0" w:tplc="D9AE6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ED126B"/>
    <w:multiLevelType w:val="hybridMultilevel"/>
    <w:tmpl w:val="8C4E2E5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3F3F07"/>
    <w:multiLevelType w:val="hybridMultilevel"/>
    <w:tmpl w:val="726625E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70B40"/>
    <w:multiLevelType w:val="hybridMultilevel"/>
    <w:tmpl w:val="A482AD9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6D0533"/>
    <w:multiLevelType w:val="hybridMultilevel"/>
    <w:tmpl w:val="571C58D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0950EC"/>
    <w:multiLevelType w:val="hybridMultilevel"/>
    <w:tmpl w:val="57C6DDE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504FA"/>
    <w:multiLevelType w:val="multilevel"/>
    <w:tmpl w:val="89BA280A"/>
    <w:lvl w:ilvl="0">
      <w:start w:val="1"/>
      <w:numFmt w:val="decimal"/>
      <w:lvlText w:val="%1"/>
      <w:lvlJc w:val="left"/>
      <w:pPr>
        <w:ind w:left="567" w:hanging="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2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4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0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27" w:hanging="567"/>
      </w:pPr>
      <w:rPr>
        <w:rFonts w:hint="default"/>
      </w:rPr>
    </w:lvl>
  </w:abstractNum>
  <w:abstractNum w:abstractNumId="14" w15:restartNumberingAfterBreak="0">
    <w:nsid w:val="35E72F4D"/>
    <w:multiLevelType w:val="hybridMultilevel"/>
    <w:tmpl w:val="17DA542C"/>
    <w:lvl w:ilvl="0" w:tplc="D9AE6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657A0"/>
    <w:multiLevelType w:val="hybridMultilevel"/>
    <w:tmpl w:val="F2623620"/>
    <w:lvl w:ilvl="0" w:tplc="FFFFFFFF">
      <w:start w:val="1"/>
      <w:numFmt w:val="decimal"/>
      <w:lvlText w:val="%1)"/>
      <w:lvlJc w:val="left"/>
      <w:pPr>
        <w:ind w:left="720" w:hanging="493"/>
      </w:pPr>
      <w:rPr>
        <w:rFonts w:hint="default"/>
        <w:b/>
        <w:bCs/>
        <w:color w:val="000000" w:themeColor="text1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50B4A"/>
    <w:multiLevelType w:val="hybridMultilevel"/>
    <w:tmpl w:val="6A48EE4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FC6730"/>
    <w:multiLevelType w:val="hybridMultilevel"/>
    <w:tmpl w:val="C67659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75624"/>
    <w:multiLevelType w:val="hybridMultilevel"/>
    <w:tmpl w:val="B402450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F126A3"/>
    <w:multiLevelType w:val="multilevel"/>
    <w:tmpl w:val="4D366B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692156C1"/>
    <w:multiLevelType w:val="hybridMultilevel"/>
    <w:tmpl w:val="C49894D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8A6330"/>
    <w:multiLevelType w:val="hybridMultilevel"/>
    <w:tmpl w:val="ECD65C7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AC55C0"/>
    <w:multiLevelType w:val="hybridMultilevel"/>
    <w:tmpl w:val="DD545BA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5B52AC"/>
    <w:multiLevelType w:val="hybridMultilevel"/>
    <w:tmpl w:val="C254CB3A"/>
    <w:lvl w:ilvl="0" w:tplc="8BB881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44EC1"/>
    <w:multiLevelType w:val="hybridMultilevel"/>
    <w:tmpl w:val="1318F66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AB18C8"/>
    <w:multiLevelType w:val="hybridMultilevel"/>
    <w:tmpl w:val="BC28D12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0E6DE4"/>
    <w:multiLevelType w:val="hybridMultilevel"/>
    <w:tmpl w:val="05D641C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1163916">
    <w:abstractNumId w:val="5"/>
  </w:num>
  <w:num w:numId="2" w16cid:durableId="2079672001">
    <w:abstractNumId w:val="21"/>
  </w:num>
  <w:num w:numId="3" w16cid:durableId="607584576">
    <w:abstractNumId w:val="9"/>
  </w:num>
  <w:num w:numId="4" w16cid:durableId="1010179860">
    <w:abstractNumId w:val="26"/>
  </w:num>
  <w:num w:numId="5" w16cid:durableId="583954583">
    <w:abstractNumId w:val="10"/>
  </w:num>
  <w:num w:numId="6" w16cid:durableId="135295891">
    <w:abstractNumId w:val="20"/>
  </w:num>
  <w:num w:numId="7" w16cid:durableId="1668553818">
    <w:abstractNumId w:val="8"/>
  </w:num>
  <w:num w:numId="8" w16cid:durableId="898517326">
    <w:abstractNumId w:val="24"/>
  </w:num>
  <w:num w:numId="9" w16cid:durableId="2030912867">
    <w:abstractNumId w:val="22"/>
  </w:num>
  <w:num w:numId="10" w16cid:durableId="1376463421">
    <w:abstractNumId w:val="25"/>
  </w:num>
  <w:num w:numId="11" w16cid:durableId="1169759596">
    <w:abstractNumId w:val="4"/>
  </w:num>
  <w:num w:numId="12" w16cid:durableId="1422413581">
    <w:abstractNumId w:val="12"/>
  </w:num>
  <w:num w:numId="13" w16cid:durableId="882061764">
    <w:abstractNumId w:val="6"/>
  </w:num>
  <w:num w:numId="14" w16cid:durableId="1715957983">
    <w:abstractNumId w:val="3"/>
  </w:num>
  <w:num w:numId="15" w16cid:durableId="1801654223">
    <w:abstractNumId w:val="18"/>
  </w:num>
  <w:num w:numId="16" w16cid:durableId="1133601226">
    <w:abstractNumId w:val="23"/>
  </w:num>
  <w:num w:numId="17" w16cid:durableId="144661637">
    <w:abstractNumId w:val="1"/>
  </w:num>
  <w:num w:numId="18" w16cid:durableId="203635596">
    <w:abstractNumId w:val="11"/>
  </w:num>
  <w:num w:numId="19" w16cid:durableId="204951848">
    <w:abstractNumId w:val="13"/>
  </w:num>
  <w:num w:numId="20" w16cid:durableId="481967252">
    <w:abstractNumId w:val="16"/>
  </w:num>
  <w:num w:numId="21" w16cid:durableId="456677157">
    <w:abstractNumId w:val="14"/>
  </w:num>
  <w:num w:numId="22" w16cid:durableId="635262248">
    <w:abstractNumId w:val="7"/>
  </w:num>
  <w:num w:numId="23" w16cid:durableId="419715151">
    <w:abstractNumId w:val="2"/>
  </w:num>
  <w:num w:numId="24" w16cid:durableId="991060453">
    <w:abstractNumId w:val="19"/>
  </w:num>
  <w:num w:numId="25" w16cid:durableId="1644770746">
    <w:abstractNumId w:val="15"/>
  </w:num>
  <w:num w:numId="26" w16cid:durableId="764306802">
    <w:abstractNumId w:val="0"/>
  </w:num>
  <w:num w:numId="27" w16cid:durableId="18468194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D8"/>
    <w:rsid w:val="0000777E"/>
    <w:rsid w:val="00047F56"/>
    <w:rsid w:val="00104CD0"/>
    <w:rsid w:val="00111CF5"/>
    <w:rsid w:val="00115B02"/>
    <w:rsid w:val="0013525C"/>
    <w:rsid w:val="001676E4"/>
    <w:rsid w:val="001710FF"/>
    <w:rsid w:val="001852BE"/>
    <w:rsid w:val="0019238A"/>
    <w:rsid w:val="001A44B5"/>
    <w:rsid w:val="001C6159"/>
    <w:rsid w:val="00210F78"/>
    <w:rsid w:val="00243BC7"/>
    <w:rsid w:val="002806EB"/>
    <w:rsid w:val="002865E8"/>
    <w:rsid w:val="002A260D"/>
    <w:rsid w:val="002A4E48"/>
    <w:rsid w:val="00305FFD"/>
    <w:rsid w:val="00306B7F"/>
    <w:rsid w:val="003649BB"/>
    <w:rsid w:val="00380756"/>
    <w:rsid w:val="003A099F"/>
    <w:rsid w:val="003D7F1C"/>
    <w:rsid w:val="003E08AC"/>
    <w:rsid w:val="003F4DCF"/>
    <w:rsid w:val="004105FE"/>
    <w:rsid w:val="004212A7"/>
    <w:rsid w:val="00423F99"/>
    <w:rsid w:val="00446CD7"/>
    <w:rsid w:val="00476DE3"/>
    <w:rsid w:val="004B1DCB"/>
    <w:rsid w:val="004D43EF"/>
    <w:rsid w:val="004F36D5"/>
    <w:rsid w:val="004F5271"/>
    <w:rsid w:val="00503C97"/>
    <w:rsid w:val="00574940"/>
    <w:rsid w:val="005D6F5A"/>
    <w:rsid w:val="005F21FB"/>
    <w:rsid w:val="005F5061"/>
    <w:rsid w:val="006335C5"/>
    <w:rsid w:val="00681756"/>
    <w:rsid w:val="006C7AC8"/>
    <w:rsid w:val="006F089B"/>
    <w:rsid w:val="006F2EF6"/>
    <w:rsid w:val="006F6E20"/>
    <w:rsid w:val="00733A4F"/>
    <w:rsid w:val="00761979"/>
    <w:rsid w:val="007644BC"/>
    <w:rsid w:val="00775CEB"/>
    <w:rsid w:val="00776EAF"/>
    <w:rsid w:val="00792ED8"/>
    <w:rsid w:val="007A62BA"/>
    <w:rsid w:val="007C50D9"/>
    <w:rsid w:val="007D0A62"/>
    <w:rsid w:val="008130EE"/>
    <w:rsid w:val="00822390"/>
    <w:rsid w:val="00825DC5"/>
    <w:rsid w:val="008516E3"/>
    <w:rsid w:val="008627E8"/>
    <w:rsid w:val="00867A54"/>
    <w:rsid w:val="00880AEC"/>
    <w:rsid w:val="008A4C7C"/>
    <w:rsid w:val="008D265A"/>
    <w:rsid w:val="008F4CF7"/>
    <w:rsid w:val="00917E1C"/>
    <w:rsid w:val="00935341"/>
    <w:rsid w:val="009500AB"/>
    <w:rsid w:val="009562E8"/>
    <w:rsid w:val="00966346"/>
    <w:rsid w:val="0097450E"/>
    <w:rsid w:val="009A2DF2"/>
    <w:rsid w:val="00A174BD"/>
    <w:rsid w:val="00A238C7"/>
    <w:rsid w:val="00A46909"/>
    <w:rsid w:val="00AE44B3"/>
    <w:rsid w:val="00AE647C"/>
    <w:rsid w:val="00B42BC9"/>
    <w:rsid w:val="00B667BD"/>
    <w:rsid w:val="00B8424F"/>
    <w:rsid w:val="00BA2787"/>
    <w:rsid w:val="00BB14F7"/>
    <w:rsid w:val="00BC0C22"/>
    <w:rsid w:val="00BD2B1A"/>
    <w:rsid w:val="00BF395B"/>
    <w:rsid w:val="00BF6C6D"/>
    <w:rsid w:val="00C61279"/>
    <w:rsid w:val="00C61B53"/>
    <w:rsid w:val="00C823EB"/>
    <w:rsid w:val="00CA42F4"/>
    <w:rsid w:val="00CA73CD"/>
    <w:rsid w:val="00CB4527"/>
    <w:rsid w:val="00CC722B"/>
    <w:rsid w:val="00CF49B9"/>
    <w:rsid w:val="00D376B8"/>
    <w:rsid w:val="00D52E7E"/>
    <w:rsid w:val="00D76FF2"/>
    <w:rsid w:val="00D86D25"/>
    <w:rsid w:val="00D91EA9"/>
    <w:rsid w:val="00DA48D8"/>
    <w:rsid w:val="00DE2FE4"/>
    <w:rsid w:val="00DF21E2"/>
    <w:rsid w:val="00DF2401"/>
    <w:rsid w:val="00DF3417"/>
    <w:rsid w:val="00E44ED8"/>
    <w:rsid w:val="00E63634"/>
    <w:rsid w:val="00EA6331"/>
    <w:rsid w:val="00EA7CD0"/>
    <w:rsid w:val="00ED2D10"/>
    <w:rsid w:val="00F21327"/>
    <w:rsid w:val="00F71C83"/>
    <w:rsid w:val="00F8300E"/>
    <w:rsid w:val="00F94020"/>
    <w:rsid w:val="00FA22B1"/>
    <w:rsid w:val="00FB7DF2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~"/>
  <w14:docId w14:val="44D8D3FB"/>
  <w15:chartTrackingRefBased/>
  <w15:docId w15:val="{BA5F1E13-BCA6-4604-B6F6-02F16F98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2D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D0A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link w:val="NessunaspaziaturaCarattere"/>
    <w:uiPriority w:val="1"/>
    <w:qFormat/>
    <w:rsid w:val="002806EB"/>
    <w:pPr>
      <w:spacing w:after="0" w:line="240" w:lineRule="auto"/>
    </w:pPr>
    <w:rPr>
      <w:rFonts w:eastAsiaTheme="minorEastAsia"/>
      <w:lang w:eastAsia="it-IT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806EB"/>
    <w:rPr>
      <w:rFonts w:eastAsiaTheme="minorEastAsia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ED2D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D2D10"/>
  </w:style>
  <w:style w:type="paragraph" w:styleId="Pidipagina">
    <w:name w:val="footer"/>
    <w:basedOn w:val="Normale"/>
    <w:link w:val="PidipaginaCarattere"/>
    <w:uiPriority w:val="99"/>
    <w:unhideWhenUsed/>
    <w:rsid w:val="00ED2D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D2D10"/>
  </w:style>
  <w:style w:type="character" w:customStyle="1" w:styleId="Titolo1Carattere">
    <w:name w:val="Titolo 1 Carattere"/>
    <w:basedOn w:val="Carpredefinitoparagrafo"/>
    <w:link w:val="Titolo1"/>
    <w:uiPriority w:val="9"/>
    <w:rsid w:val="00ED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D2D10"/>
    <w:pPr>
      <w:outlineLvl w:val="9"/>
    </w:pPr>
    <w:rPr>
      <w:lang w:eastAsia="it-IT"/>
    </w:rPr>
  </w:style>
  <w:style w:type="paragraph" w:styleId="Paragrafoelenco">
    <w:name w:val="List Paragraph"/>
    <w:basedOn w:val="Normale"/>
    <w:uiPriority w:val="34"/>
    <w:qFormat/>
    <w:rsid w:val="00503C97"/>
    <w:pPr>
      <w:spacing w:after="200" w:line="276" w:lineRule="auto"/>
      <w:ind w:left="708"/>
    </w:pPr>
    <w:rPr>
      <w:rFonts w:ascii="Calibri" w:eastAsia="Calibri" w:hAnsi="Calibri" w:cs="Times New Roman"/>
    </w:rPr>
  </w:style>
  <w:style w:type="table" w:styleId="Grigliatabella">
    <w:name w:val="Table Grid"/>
    <w:basedOn w:val="Tabellanormale"/>
    <w:uiPriority w:val="39"/>
    <w:rsid w:val="00171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unhideWhenUsed/>
    <w:rsid w:val="001710FF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1710FF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6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6F5A"/>
    <w:rPr>
      <w:rFonts w:eastAsiaTheme="minorEastAsia"/>
      <w:color w:val="5A5A5A" w:themeColor="text1" w:themeTint="A5"/>
      <w:spacing w:val="15"/>
    </w:rPr>
  </w:style>
  <w:style w:type="character" w:styleId="Menzionenonrisolta">
    <w:name w:val="Unresolved Mention"/>
    <w:basedOn w:val="Carpredefinitoparagrafo"/>
    <w:uiPriority w:val="99"/>
    <w:semiHidden/>
    <w:unhideWhenUsed/>
    <w:rsid w:val="00306B7F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D0A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thierry.andre@maqit.l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yves.glodt@maqit.l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tpostman.com/collections/1523eb204a5eb986673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pp.regulat.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o\Documents\Modelli%20di%20Office%20personalizzati\Sicurezza%20delle%20Informazioni%20ISO27001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B52D7-3F71-4CD3-9706-0A34417A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Sicurezza delle Informazioni ISO27001</Template>
  <TotalTime>125</TotalTime>
  <Pages>8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DOCUMENTO DI SPECIFICA AML-Scan Tool</vt:lpstr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DI SPECIFICA AML-Scan Tool</dc:title>
  <dc:subject/>
  <dc:creator>Marco</dc:creator>
  <cp:keywords/>
  <dc:description/>
  <cp:lastModifiedBy>Davide Tonicello</cp:lastModifiedBy>
  <cp:revision>9</cp:revision>
  <dcterms:created xsi:type="dcterms:W3CDTF">2022-05-26T09:44:00Z</dcterms:created>
  <dcterms:modified xsi:type="dcterms:W3CDTF">2022-07-14T07:39:00Z</dcterms:modified>
</cp:coreProperties>
</file>